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000" w:firstRow="0" w:lastRow="0" w:firstColumn="0" w:lastColumn="0" w:noHBand="0" w:noVBand="0"/>
      </w:tblPr>
      <w:tblGrid>
        <w:gridCol w:w="4726"/>
        <w:gridCol w:w="1346"/>
        <w:gridCol w:w="3288"/>
      </w:tblGrid>
      <w:tr w:rsidR="00DF0A70" w14:paraId="637A2412" w14:textId="77777777" w:rsidTr="003602B2">
        <w:tc>
          <w:tcPr>
            <w:tcW w:w="4764" w:type="dxa"/>
          </w:tcPr>
          <w:p w14:paraId="12EAD6DE" w14:textId="77777777" w:rsidR="00DF0A70" w:rsidRDefault="006312B5" w:rsidP="003602B2">
            <w:r>
              <w:rPr>
                <w:noProof/>
              </w:rPr>
              <w:drawing>
                <wp:inline distT="0" distB="0" distL="0" distR="0" wp14:anchorId="4F594107" wp14:editId="2E209B96">
                  <wp:extent cx="2500630" cy="845185"/>
                  <wp:effectExtent l="19050" t="0" r="0" b="0"/>
                  <wp:docPr id="3" name="Picture 1" descr="SC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C_LOGO"/>
                          <pic:cNvPicPr>
                            <a:picLocks noChangeAspect="1" noChangeArrowheads="1"/>
                          </pic:cNvPicPr>
                        </pic:nvPicPr>
                        <pic:blipFill>
                          <a:blip r:embed="rId8" cstate="print"/>
                          <a:srcRect/>
                          <a:stretch>
                            <a:fillRect/>
                          </a:stretch>
                        </pic:blipFill>
                        <pic:spPr bwMode="auto">
                          <a:xfrm>
                            <a:off x="0" y="0"/>
                            <a:ext cx="2500630" cy="845185"/>
                          </a:xfrm>
                          <a:prstGeom prst="rect">
                            <a:avLst/>
                          </a:prstGeom>
                          <a:noFill/>
                          <a:ln w="9525">
                            <a:noFill/>
                            <a:miter lim="800000"/>
                            <a:headEnd/>
                            <a:tailEnd/>
                          </a:ln>
                        </pic:spPr>
                      </pic:pic>
                    </a:graphicData>
                  </a:graphic>
                </wp:inline>
              </w:drawing>
            </w:r>
          </w:p>
        </w:tc>
        <w:tc>
          <w:tcPr>
            <w:tcW w:w="1425" w:type="dxa"/>
          </w:tcPr>
          <w:p w14:paraId="5641B1DA" w14:textId="77777777" w:rsidR="00DF0A70" w:rsidRDefault="00DF0A70" w:rsidP="003602B2">
            <w:pPr>
              <w:jc w:val="right"/>
            </w:pPr>
          </w:p>
        </w:tc>
        <w:tc>
          <w:tcPr>
            <w:tcW w:w="3387" w:type="dxa"/>
          </w:tcPr>
          <w:p w14:paraId="3150E2AB" w14:textId="77777777" w:rsidR="00B304F9" w:rsidRDefault="00B304F9" w:rsidP="003602B2">
            <w:pPr>
              <w:jc w:val="right"/>
            </w:pPr>
            <w:bookmarkStart w:id="0" w:name="Return"/>
            <w:bookmarkEnd w:id="0"/>
            <w:r>
              <w:t>700 Hoffman Street</w:t>
            </w:r>
          </w:p>
          <w:p w14:paraId="0714983C" w14:textId="77777777" w:rsidR="00B304F9" w:rsidRDefault="00B304F9" w:rsidP="003602B2">
            <w:pPr>
              <w:jc w:val="right"/>
            </w:pPr>
            <w:r>
              <w:t>Hammond, IN 46327</w:t>
            </w:r>
          </w:p>
          <w:p w14:paraId="3C20EEAB" w14:textId="77777777" w:rsidR="00B304F9" w:rsidRDefault="00B304F9" w:rsidP="003602B2">
            <w:pPr>
              <w:jc w:val="right"/>
            </w:pPr>
            <w:r>
              <w:t>Phone: (219) 931-1450</w:t>
            </w:r>
          </w:p>
          <w:p w14:paraId="5670EACA" w14:textId="77777777" w:rsidR="00B304F9" w:rsidRDefault="00B304F9" w:rsidP="003602B2">
            <w:pPr>
              <w:jc w:val="right"/>
            </w:pPr>
            <w:r>
              <w:t>Fax: (219) 931-0209</w:t>
            </w:r>
          </w:p>
          <w:p w14:paraId="44EC2AF6" w14:textId="77777777" w:rsidR="00DF0A70" w:rsidRDefault="00DF0A70" w:rsidP="003602B2">
            <w:pPr>
              <w:jc w:val="right"/>
            </w:pPr>
          </w:p>
          <w:p w14:paraId="33390891" w14:textId="77777777" w:rsidR="00DF0A70" w:rsidRPr="00B34533" w:rsidRDefault="00DF0A70" w:rsidP="003602B2">
            <w:pPr>
              <w:jc w:val="right"/>
            </w:pPr>
            <w:hyperlink r:id="rId9" w:history="1">
              <w:r w:rsidRPr="008C6BF1">
                <w:rPr>
                  <w:rStyle w:val="Hyperlink"/>
                  <w:sz w:val="16"/>
                  <w:szCs w:val="16"/>
                </w:rPr>
                <w:t>www.screwconveyor.com</w:t>
              </w:r>
            </w:hyperlink>
            <w:r>
              <w:rPr>
                <w:sz w:val="16"/>
                <w:szCs w:val="16"/>
              </w:rPr>
              <w:t xml:space="preserve"> </w:t>
            </w:r>
          </w:p>
          <w:p w14:paraId="2E0A7D6A" w14:textId="77777777" w:rsidR="00DF0A70" w:rsidRDefault="00DF0A70" w:rsidP="003602B2">
            <w:pPr>
              <w:jc w:val="right"/>
            </w:pPr>
          </w:p>
        </w:tc>
      </w:tr>
    </w:tbl>
    <w:p w14:paraId="5FC6BB33" w14:textId="50D90EA7" w:rsidR="00DF0A70" w:rsidRPr="00B304F9" w:rsidRDefault="00DF0A70" w:rsidP="00B304F9">
      <w:pPr>
        <w:pStyle w:val="NoSpacing"/>
        <w:rPr>
          <w:b/>
          <w:bCs/>
          <w:sz w:val="18"/>
          <w:szCs w:val="20"/>
        </w:rPr>
      </w:pPr>
      <w:r w:rsidRPr="00B304F9">
        <w:rPr>
          <w:b/>
          <w:bCs/>
          <w:sz w:val="20"/>
          <w:szCs w:val="20"/>
        </w:rPr>
        <w:t xml:space="preserve">Date: </w:t>
      </w:r>
      <w:bookmarkStart w:id="1" w:name="Today"/>
      <w:bookmarkEnd w:id="1"/>
      <w:r w:rsidR="00742291">
        <w:rPr>
          <w:b/>
          <w:bCs/>
          <w:sz w:val="20"/>
          <w:szCs w:val="20"/>
        </w:rPr>
        <w:t>09/22</w:t>
      </w:r>
      <w:r w:rsidR="00B304F9" w:rsidRPr="00B304F9">
        <w:rPr>
          <w:b/>
          <w:bCs/>
          <w:sz w:val="20"/>
          <w:szCs w:val="20"/>
        </w:rPr>
        <w:t>/26</w:t>
      </w:r>
    </w:p>
    <w:tbl>
      <w:tblPr>
        <w:tblW w:w="9545" w:type="dxa"/>
        <w:tblLook w:val="0000" w:firstRow="0" w:lastRow="0" w:firstColumn="0" w:lastColumn="0" w:noHBand="0" w:noVBand="0"/>
      </w:tblPr>
      <w:tblGrid>
        <w:gridCol w:w="3510"/>
        <w:gridCol w:w="2573"/>
        <w:gridCol w:w="3462"/>
      </w:tblGrid>
      <w:tr w:rsidR="00DF0A70" w:rsidRPr="00B304F9" w14:paraId="71072AE4" w14:textId="77777777" w:rsidTr="00FA0FB8">
        <w:trPr>
          <w:trHeight w:val="260"/>
        </w:trPr>
        <w:tc>
          <w:tcPr>
            <w:tcW w:w="9545" w:type="dxa"/>
            <w:gridSpan w:val="3"/>
          </w:tcPr>
          <w:p w14:paraId="66088C9C" w14:textId="77777777" w:rsidR="00DF0A70" w:rsidRPr="00B304F9" w:rsidRDefault="00DF0A70" w:rsidP="00B304F9">
            <w:pPr>
              <w:pStyle w:val="NoSpacing"/>
              <w:rPr>
                <w:b/>
                <w:bCs/>
                <w:sz w:val="18"/>
                <w:szCs w:val="18"/>
              </w:rPr>
            </w:pPr>
            <w:r w:rsidRPr="00B304F9">
              <w:rPr>
                <w:b/>
                <w:bCs/>
                <w:sz w:val="18"/>
                <w:szCs w:val="18"/>
              </w:rPr>
              <w:t>Customer Information:</w:t>
            </w:r>
          </w:p>
        </w:tc>
      </w:tr>
      <w:tr w:rsidR="00DF0A70" w:rsidRPr="00B304F9" w14:paraId="027E0CCD" w14:textId="77777777" w:rsidTr="00FA0FB8">
        <w:trPr>
          <w:trHeight w:val="385"/>
        </w:trPr>
        <w:tc>
          <w:tcPr>
            <w:tcW w:w="3510" w:type="dxa"/>
          </w:tcPr>
          <w:p w14:paraId="3B054E16" w14:textId="76AE16C2" w:rsidR="00DF0A70" w:rsidRPr="00B304F9" w:rsidRDefault="00B304F9" w:rsidP="00B304F9">
            <w:pPr>
              <w:pStyle w:val="NoSpacing"/>
              <w:rPr>
                <w:b/>
                <w:bCs/>
                <w:sz w:val="18"/>
                <w:szCs w:val="18"/>
              </w:rPr>
            </w:pPr>
            <w:bookmarkStart w:id="2" w:name="Contact"/>
            <w:bookmarkEnd w:id="2"/>
            <w:r w:rsidRPr="00B304F9">
              <w:rPr>
                <w:b/>
                <w:bCs/>
                <w:sz w:val="18"/>
                <w:szCs w:val="18"/>
              </w:rPr>
              <w:t>JASON SHIPLEY</w:t>
            </w:r>
          </w:p>
        </w:tc>
        <w:tc>
          <w:tcPr>
            <w:tcW w:w="2573" w:type="dxa"/>
          </w:tcPr>
          <w:p w14:paraId="55917323" w14:textId="77777777" w:rsidR="00DF0A70" w:rsidRPr="00B304F9" w:rsidRDefault="00DF0A70" w:rsidP="00B304F9">
            <w:pPr>
              <w:pStyle w:val="NoSpacing"/>
              <w:jc w:val="right"/>
              <w:rPr>
                <w:b/>
                <w:bCs/>
                <w:sz w:val="18"/>
                <w:szCs w:val="18"/>
              </w:rPr>
            </w:pPr>
            <w:r w:rsidRPr="00B304F9">
              <w:rPr>
                <w:b/>
                <w:bCs/>
                <w:sz w:val="18"/>
                <w:szCs w:val="18"/>
              </w:rPr>
              <w:t>Quote Number:</w:t>
            </w:r>
          </w:p>
        </w:tc>
        <w:tc>
          <w:tcPr>
            <w:tcW w:w="3462" w:type="dxa"/>
          </w:tcPr>
          <w:p w14:paraId="47FAFB0D" w14:textId="4D393EC0" w:rsidR="00DF0A70" w:rsidRPr="00B304F9" w:rsidRDefault="00B304F9" w:rsidP="00B304F9">
            <w:pPr>
              <w:pStyle w:val="NoSpacing"/>
              <w:rPr>
                <w:b/>
                <w:bCs/>
                <w:sz w:val="18"/>
                <w:szCs w:val="18"/>
              </w:rPr>
            </w:pPr>
            <w:bookmarkStart w:id="3" w:name="Quote"/>
            <w:bookmarkEnd w:id="3"/>
            <w:r w:rsidRPr="00B304F9">
              <w:rPr>
                <w:b/>
                <w:bCs/>
                <w:sz w:val="18"/>
                <w:szCs w:val="18"/>
              </w:rPr>
              <w:t>H51980CK</w:t>
            </w:r>
          </w:p>
        </w:tc>
      </w:tr>
      <w:tr w:rsidR="00DF0A70" w:rsidRPr="00B304F9" w14:paraId="0B59966E" w14:textId="77777777" w:rsidTr="00FA0FB8">
        <w:trPr>
          <w:trHeight w:val="234"/>
        </w:trPr>
        <w:tc>
          <w:tcPr>
            <w:tcW w:w="3510" w:type="dxa"/>
          </w:tcPr>
          <w:p w14:paraId="38BDB73D" w14:textId="0FAC006C" w:rsidR="00DF0A70" w:rsidRPr="00B304F9" w:rsidRDefault="00B304F9" w:rsidP="00B304F9">
            <w:pPr>
              <w:pStyle w:val="NoSpacing"/>
              <w:rPr>
                <w:b/>
                <w:bCs/>
                <w:sz w:val="18"/>
                <w:szCs w:val="18"/>
              </w:rPr>
            </w:pPr>
            <w:bookmarkStart w:id="4" w:name="CustomerName"/>
            <w:bookmarkEnd w:id="4"/>
            <w:r w:rsidRPr="00B304F9">
              <w:rPr>
                <w:b/>
                <w:bCs/>
                <w:sz w:val="18"/>
                <w:szCs w:val="18"/>
              </w:rPr>
              <w:t>MIDWEST CUSTOM ENGINEERING</w:t>
            </w:r>
          </w:p>
        </w:tc>
        <w:tc>
          <w:tcPr>
            <w:tcW w:w="2573" w:type="dxa"/>
          </w:tcPr>
          <w:p w14:paraId="612B83CA" w14:textId="77777777" w:rsidR="00DF0A70" w:rsidRPr="00B304F9" w:rsidRDefault="00DF0A70" w:rsidP="00B304F9">
            <w:pPr>
              <w:pStyle w:val="NoSpacing"/>
              <w:jc w:val="right"/>
              <w:rPr>
                <w:b/>
                <w:bCs/>
                <w:sz w:val="18"/>
                <w:szCs w:val="18"/>
              </w:rPr>
            </w:pPr>
            <w:r w:rsidRPr="00B304F9">
              <w:rPr>
                <w:b/>
                <w:bCs/>
                <w:sz w:val="18"/>
                <w:szCs w:val="18"/>
              </w:rPr>
              <w:t xml:space="preserve">Cust. Number:  </w:t>
            </w:r>
          </w:p>
        </w:tc>
        <w:tc>
          <w:tcPr>
            <w:tcW w:w="3462" w:type="dxa"/>
          </w:tcPr>
          <w:p w14:paraId="5D6BCB0D" w14:textId="09D856C9" w:rsidR="00DF0A70" w:rsidRPr="00B304F9" w:rsidRDefault="00B304F9" w:rsidP="00B304F9">
            <w:pPr>
              <w:pStyle w:val="NoSpacing"/>
              <w:rPr>
                <w:b/>
                <w:bCs/>
                <w:sz w:val="18"/>
                <w:szCs w:val="18"/>
              </w:rPr>
            </w:pPr>
            <w:bookmarkStart w:id="5" w:name="CustomerNumber"/>
            <w:bookmarkEnd w:id="5"/>
            <w:r w:rsidRPr="00B304F9">
              <w:rPr>
                <w:b/>
                <w:bCs/>
                <w:sz w:val="18"/>
                <w:szCs w:val="18"/>
              </w:rPr>
              <w:t>125920</w:t>
            </w:r>
          </w:p>
        </w:tc>
      </w:tr>
      <w:tr w:rsidR="00DF0A70" w:rsidRPr="00B304F9" w14:paraId="66B02BC3" w14:textId="77777777" w:rsidTr="00FA0FB8">
        <w:trPr>
          <w:trHeight w:val="234"/>
        </w:trPr>
        <w:tc>
          <w:tcPr>
            <w:tcW w:w="3510" w:type="dxa"/>
          </w:tcPr>
          <w:p w14:paraId="06ECB23C" w14:textId="7CB73CB8" w:rsidR="00DF0A70" w:rsidRPr="00B304F9" w:rsidRDefault="00B304F9" w:rsidP="00B304F9">
            <w:pPr>
              <w:pStyle w:val="NoSpacing"/>
              <w:rPr>
                <w:b/>
                <w:bCs/>
                <w:sz w:val="18"/>
                <w:szCs w:val="18"/>
              </w:rPr>
            </w:pPr>
            <w:bookmarkStart w:id="6" w:name="Address"/>
            <w:bookmarkEnd w:id="6"/>
            <w:r w:rsidRPr="00B304F9">
              <w:rPr>
                <w:b/>
                <w:bCs/>
                <w:sz w:val="18"/>
                <w:szCs w:val="18"/>
              </w:rPr>
              <w:t>7878 SW JACK JAMES DR</w:t>
            </w:r>
          </w:p>
        </w:tc>
        <w:tc>
          <w:tcPr>
            <w:tcW w:w="2573" w:type="dxa"/>
          </w:tcPr>
          <w:p w14:paraId="417E6B15" w14:textId="77777777" w:rsidR="00DF0A70" w:rsidRPr="00B304F9" w:rsidRDefault="00DF0A70" w:rsidP="00B304F9">
            <w:pPr>
              <w:pStyle w:val="NoSpacing"/>
              <w:jc w:val="right"/>
              <w:rPr>
                <w:b/>
                <w:bCs/>
                <w:sz w:val="18"/>
                <w:szCs w:val="18"/>
              </w:rPr>
            </w:pPr>
            <w:r w:rsidRPr="00B304F9">
              <w:rPr>
                <w:b/>
                <w:bCs/>
                <w:sz w:val="18"/>
                <w:szCs w:val="18"/>
              </w:rPr>
              <w:t>Phone:</w:t>
            </w:r>
          </w:p>
        </w:tc>
        <w:tc>
          <w:tcPr>
            <w:tcW w:w="3462" w:type="dxa"/>
          </w:tcPr>
          <w:p w14:paraId="29DEE2D1" w14:textId="61C13C75" w:rsidR="00DF0A70" w:rsidRPr="00B304F9" w:rsidRDefault="00B304F9" w:rsidP="00B304F9">
            <w:pPr>
              <w:pStyle w:val="NoSpacing"/>
              <w:rPr>
                <w:b/>
                <w:bCs/>
                <w:sz w:val="18"/>
                <w:szCs w:val="18"/>
              </w:rPr>
            </w:pPr>
            <w:bookmarkStart w:id="7" w:name="Phone"/>
            <w:bookmarkEnd w:id="7"/>
            <w:r w:rsidRPr="00B304F9">
              <w:rPr>
                <w:b/>
                <w:bCs/>
                <w:sz w:val="18"/>
                <w:szCs w:val="18"/>
              </w:rPr>
              <w:t>(772) 200-4060</w:t>
            </w:r>
          </w:p>
        </w:tc>
      </w:tr>
      <w:tr w:rsidR="00DF0A70" w:rsidRPr="00B304F9" w14:paraId="60CB32AC" w14:textId="77777777" w:rsidTr="00FA0FB8">
        <w:trPr>
          <w:trHeight w:val="269"/>
        </w:trPr>
        <w:tc>
          <w:tcPr>
            <w:tcW w:w="3510" w:type="dxa"/>
          </w:tcPr>
          <w:p w14:paraId="0F8BCEC1" w14:textId="29507FBA" w:rsidR="00DF0A70" w:rsidRPr="00B304F9" w:rsidRDefault="00B304F9" w:rsidP="00B304F9">
            <w:pPr>
              <w:pStyle w:val="NoSpacing"/>
              <w:rPr>
                <w:b/>
                <w:bCs/>
                <w:sz w:val="18"/>
                <w:szCs w:val="18"/>
              </w:rPr>
            </w:pPr>
            <w:bookmarkStart w:id="8" w:name="City"/>
            <w:bookmarkEnd w:id="8"/>
            <w:r w:rsidRPr="00B304F9">
              <w:rPr>
                <w:b/>
                <w:bCs/>
                <w:sz w:val="18"/>
                <w:szCs w:val="18"/>
              </w:rPr>
              <w:t>STUART,</w:t>
            </w:r>
            <w:r w:rsidR="00FA0FB8" w:rsidRPr="00B304F9">
              <w:rPr>
                <w:b/>
                <w:bCs/>
                <w:sz w:val="18"/>
                <w:szCs w:val="18"/>
              </w:rPr>
              <w:t xml:space="preserve"> </w:t>
            </w:r>
            <w:bookmarkStart w:id="9" w:name="State"/>
            <w:bookmarkEnd w:id="9"/>
            <w:r w:rsidRPr="00B304F9">
              <w:rPr>
                <w:b/>
                <w:bCs/>
                <w:sz w:val="18"/>
                <w:szCs w:val="18"/>
              </w:rPr>
              <w:t>FL</w:t>
            </w:r>
            <w:r w:rsidR="00FA0FB8" w:rsidRPr="00B304F9">
              <w:rPr>
                <w:b/>
                <w:bCs/>
                <w:sz w:val="18"/>
                <w:szCs w:val="18"/>
              </w:rPr>
              <w:t xml:space="preserve"> </w:t>
            </w:r>
            <w:bookmarkStart w:id="10" w:name="Zip"/>
            <w:bookmarkEnd w:id="10"/>
            <w:r w:rsidRPr="00B304F9">
              <w:rPr>
                <w:b/>
                <w:bCs/>
                <w:sz w:val="18"/>
                <w:szCs w:val="18"/>
              </w:rPr>
              <w:t>34997</w:t>
            </w:r>
          </w:p>
        </w:tc>
        <w:tc>
          <w:tcPr>
            <w:tcW w:w="2573" w:type="dxa"/>
          </w:tcPr>
          <w:p w14:paraId="01877FB5" w14:textId="77777777" w:rsidR="00DF0A70" w:rsidRPr="00B304F9" w:rsidRDefault="00DF0A70" w:rsidP="00B304F9">
            <w:pPr>
              <w:pStyle w:val="NoSpacing"/>
              <w:jc w:val="right"/>
              <w:rPr>
                <w:b/>
                <w:bCs/>
                <w:sz w:val="18"/>
                <w:szCs w:val="18"/>
              </w:rPr>
            </w:pPr>
            <w:r w:rsidRPr="00B304F9">
              <w:rPr>
                <w:b/>
                <w:bCs/>
                <w:sz w:val="18"/>
                <w:szCs w:val="18"/>
              </w:rPr>
              <w:t>Fax:</w:t>
            </w:r>
          </w:p>
        </w:tc>
        <w:tc>
          <w:tcPr>
            <w:tcW w:w="3462" w:type="dxa"/>
          </w:tcPr>
          <w:p w14:paraId="463B0211" w14:textId="6EBE2621" w:rsidR="00DF0A70" w:rsidRPr="00B304F9" w:rsidRDefault="00B304F9" w:rsidP="00B304F9">
            <w:pPr>
              <w:pStyle w:val="NoSpacing"/>
              <w:rPr>
                <w:b/>
                <w:bCs/>
                <w:sz w:val="18"/>
                <w:szCs w:val="18"/>
              </w:rPr>
            </w:pPr>
            <w:bookmarkStart w:id="11" w:name="Fax"/>
            <w:bookmarkEnd w:id="11"/>
            <w:r w:rsidRPr="00B304F9">
              <w:rPr>
                <w:b/>
                <w:bCs/>
                <w:sz w:val="18"/>
                <w:szCs w:val="18"/>
              </w:rPr>
              <w:t>() -</w:t>
            </w:r>
          </w:p>
        </w:tc>
      </w:tr>
      <w:tr w:rsidR="00DF0A70" w:rsidRPr="00B304F9" w14:paraId="2D9B57BD" w14:textId="77777777" w:rsidTr="00FA0FB8">
        <w:trPr>
          <w:trHeight w:val="103"/>
        </w:trPr>
        <w:tc>
          <w:tcPr>
            <w:tcW w:w="3510" w:type="dxa"/>
          </w:tcPr>
          <w:p w14:paraId="6E63D662" w14:textId="77777777" w:rsidR="00DF0A70" w:rsidRPr="00B304F9" w:rsidRDefault="00DF0A70" w:rsidP="00B304F9">
            <w:pPr>
              <w:pStyle w:val="NoSpacing"/>
              <w:rPr>
                <w:b/>
                <w:bCs/>
                <w:sz w:val="18"/>
                <w:szCs w:val="18"/>
              </w:rPr>
            </w:pPr>
            <w:r w:rsidRPr="00B304F9">
              <w:rPr>
                <w:b/>
                <w:bCs/>
                <w:sz w:val="18"/>
                <w:szCs w:val="18"/>
              </w:rPr>
              <w:t xml:space="preserve">  </w:t>
            </w:r>
          </w:p>
        </w:tc>
        <w:tc>
          <w:tcPr>
            <w:tcW w:w="2573" w:type="dxa"/>
          </w:tcPr>
          <w:p w14:paraId="07246F02" w14:textId="77777777" w:rsidR="00DF0A70" w:rsidRPr="00B304F9" w:rsidRDefault="00DF0A70" w:rsidP="00B304F9">
            <w:pPr>
              <w:pStyle w:val="NoSpacing"/>
              <w:jc w:val="right"/>
              <w:rPr>
                <w:b/>
                <w:bCs/>
                <w:sz w:val="18"/>
                <w:szCs w:val="18"/>
              </w:rPr>
            </w:pPr>
            <w:r w:rsidRPr="00B304F9">
              <w:rPr>
                <w:b/>
                <w:bCs/>
                <w:sz w:val="18"/>
                <w:szCs w:val="18"/>
              </w:rPr>
              <w:t>Email:</w:t>
            </w:r>
          </w:p>
        </w:tc>
        <w:tc>
          <w:tcPr>
            <w:tcW w:w="3462" w:type="dxa"/>
          </w:tcPr>
          <w:p w14:paraId="42B9A9BD" w14:textId="77777777" w:rsidR="00B304F9" w:rsidRPr="00B304F9" w:rsidRDefault="00B304F9" w:rsidP="00B304F9">
            <w:pPr>
              <w:pStyle w:val="NoSpacing"/>
              <w:rPr>
                <w:b/>
                <w:bCs/>
                <w:sz w:val="18"/>
                <w:szCs w:val="18"/>
              </w:rPr>
            </w:pPr>
            <w:bookmarkStart w:id="12" w:name="Email"/>
            <w:bookmarkEnd w:id="12"/>
            <w:r w:rsidRPr="00B304F9">
              <w:rPr>
                <w:b/>
                <w:bCs/>
                <w:sz w:val="18"/>
                <w:szCs w:val="18"/>
              </w:rPr>
              <w:t>JASON@</w:t>
            </w:r>
          </w:p>
          <w:p w14:paraId="1BC34784" w14:textId="0C6967A4" w:rsidR="00DF0A70" w:rsidRPr="00B304F9" w:rsidRDefault="00B304F9" w:rsidP="00B304F9">
            <w:pPr>
              <w:pStyle w:val="NoSpacing"/>
              <w:rPr>
                <w:b/>
                <w:bCs/>
                <w:sz w:val="18"/>
                <w:szCs w:val="18"/>
              </w:rPr>
            </w:pPr>
            <w:r w:rsidRPr="00B304F9">
              <w:rPr>
                <w:b/>
                <w:bCs/>
                <w:sz w:val="18"/>
                <w:szCs w:val="18"/>
              </w:rPr>
              <w:t>USEMCE.COM</w:t>
            </w:r>
          </w:p>
        </w:tc>
      </w:tr>
    </w:tbl>
    <w:p w14:paraId="3B81BDC2" w14:textId="77777777" w:rsidR="003602B2" w:rsidRPr="00B304F9" w:rsidRDefault="003602B2" w:rsidP="00B304F9">
      <w:pPr>
        <w:pStyle w:val="NoSpacing"/>
        <w:rPr>
          <w:sz w:val="22"/>
          <w:szCs w:val="22"/>
        </w:rPr>
      </w:pPr>
    </w:p>
    <w:p w14:paraId="7B599BFB" w14:textId="5B5E21C2" w:rsidR="0033136A" w:rsidRPr="00B304F9" w:rsidRDefault="00B304F9" w:rsidP="00B304F9">
      <w:pPr>
        <w:pStyle w:val="NoSpacing"/>
        <w:rPr>
          <w:sz w:val="22"/>
          <w:szCs w:val="22"/>
        </w:rPr>
      </w:pPr>
      <w:bookmarkStart w:id="13" w:name="Salutation"/>
      <w:bookmarkEnd w:id="13"/>
      <w:r w:rsidRPr="00B304F9">
        <w:rPr>
          <w:sz w:val="22"/>
          <w:szCs w:val="22"/>
        </w:rPr>
        <w:t>Dear Jason Shipley,</w:t>
      </w:r>
    </w:p>
    <w:p w14:paraId="37C1EA97" w14:textId="77777777" w:rsidR="0033136A" w:rsidRPr="00B304F9" w:rsidRDefault="0033136A" w:rsidP="00B304F9">
      <w:pPr>
        <w:pStyle w:val="NoSpacing"/>
        <w:rPr>
          <w:sz w:val="22"/>
          <w:szCs w:val="22"/>
        </w:rPr>
      </w:pPr>
    </w:p>
    <w:p w14:paraId="255166D1" w14:textId="77777777" w:rsidR="0033136A" w:rsidRPr="00B304F9" w:rsidRDefault="0033136A" w:rsidP="00B304F9">
      <w:pPr>
        <w:pStyle w:val="NoSpacing"/>
        <w:rPr>
          <w:color w:val="000000"/>
          <w:sz w:val="22"/>
          <w:szCs w:val="22"/>
        </w:rPr>
      </w:pPr>
      <w:r w:rsidRPr="00B304F9">
        <w:rPr>
          <w:color w:val="000000"/>
          <w:sz w:val="22"/>
          <w:szCs w:val="22"/>
        </w:rPr>
        <w:t>In reference to your recent request, we are pleased to offer the following quotation for your consideration.</w:t>
      </w:r>
    </w:p>
    <w:p w14:paraId="3EE23019" w14:textId="77777777" w:rsidR="0033136A" w:rsidRPr="00B304F9" w:rsidRDefault="0033136A" w:rsidP="00B304F9">
      <w:pPr>
        <w:pStyle w:val="NoSpacing"/>
        <w:rPr>
          <w:color w:val="000000"/>
          <w:sz w:val="22"/>
          <w:szCs w:val="22"/>
        </w:rPr>
      </w:pPr>
    </w:p>
    <w:p w14:paraId="065C1690" w14:textId="77777777" w:rsidR="0033136A" w:rsidRPr="00B304F9" w:rsidRDefault="0033136A" w:rsidP="00B304F9">
      <w:pPr>
        <w:pStyle w:val="NoSpacing"/>
        <w:rPr>
          <w:color w:val="000000"/>
          <w:sz w:val="22"/>
          <w:szCs w:val="22"/>
        </w:rPr>
      </w:pPr>
      <w:r w:rsidRPr="00B304F9">
        <w:rPr>
          <w:color w:val="000000"/>
          <w:sz w:val="22"/>
          <w:szCs w:val="22"/>
        </w:rPr>
        <w:t>The prices quoted are your net costs, Ex-factory.  Assembled prices include factory fitting,  match-marking and disassembly into 20' 0" - 24' 0" maximum sections for shipment.  Drive equipment assembled and shipped separate.</w:t>
      </w:r>
    </w:p>
    <w:p w14:paraId="15DA3FDF" w14:textId="77777777" w:rsidR="0033136A" w:rsidRPr="00B304F9" w:rsidRDefault="0033136A" w:rsidP="00B304F9">
      <w:pPr>
        <w:pStyle w:val="NoSpacing"/>
        <w:rPr>
          <w:color w:val="000000"/>
          <w:sz w:val="22"/>
          <w:szCs w:val="22"/>
        </w:rPr>
      </w:pPr>
    </w:p>
    <w:p w14:paraId="70D11245" w14:textId="51C72D7E" w:rsidR="0033136A" w:rsidRPr="00B304F9" w:rsidRDefault="0033136A" w:rsidP="00B304F9">
      <w:pPr>
        <w:pStyle w:val="NoSpacing"/>
        <w:rPr>
          <w:color w:val="000000"/>
          <w:sz w:val="22"/>
          <w:szCs w:val="22"/>
        </w:rPr>
      </w:pPr>
      <w:r w:rsidRPr="00B304F9">
        <w:rPr>
          <w:color w:val="000000"/>
          <w:sz w:val="22"/>
          <w:szCs w:val="22"/>
        </w:rPr>
        <w:t>S</w:t>
      </w:r>
      <w:r w:rsidRPr="00B304F9">
        <w:rPr>
          <w:sz w:val="22"/>
          <w:szCs w:val="22"/>
        </w:rPr>
        <w:t>hipment will be in approximately </w:t>
      </w:r>
      <w:r w:rsidR="00A7358B">
        <w:rPr>
          <w:sz w:val="22"/>
          <w:szCs w:val="22"/>
        </w:rPr>
        <w:t>6</w:t>
      </w:r>
      <w:r w:rsidR="00B304F9">
        <w:rPr>
          <w:sz w:val="22"/>
          <w:szCs w:val="22"/>
        </w:rPr>
        <w:t xml:space="preserve"> to </w:t>
      </w:r>
      <w:r w:rsidR="00A7358B">
        <w:rPr>
          <w:sz w:val="22"/>
          <w:szCs w:val="22"/>
        </w:rPr>
        <w:t>8</w:t>
      </w:r>
      <w:r w:rsidRPr="00B304F9">
        <w:rPr>
          <w:sz w:val="22"/>
          <w:szCs w:val="22"/>
        </w:rPr>
        <w:t xml:space="preserve"> weeks after receipt of </w:t>
      </w:r>
      <w:r w:rsidR="00B304F9">
        <w:rPr>
          <w:sz w:val="22"/>
          <w:szCs w:val="22"/>
        </w:rPr>
        <w:t>approved drawing. Please a</w:t>
      </w:r>
      <w:r w:rsidRPr="00B304F9">
        <w:rPr>
          <w:color w:val="000000"/>
          <w:sz w:val="22"/>
          <w:szCs w:val="22"/>
        </w:rPr>
        <w:t>llow an additional 2 to 3 weeks for the approval process. No shipment will be made without a purchase order on file.</w:t>
      </w:r>
    </w:p>
    <w:p w14:paraId="1FB6CD1E" w14:textId="77777777" w:rsidR="0033136A" w:rsidRPr="00B304F9" w:rsidRDefault="0033136A" w:rsidP="00B304F9">
      <w:pPr>
        <w:pStyle w:val="NoSpacing"/>
        <w:rPr>
          <w:color w:val="000000"/>
          <w:sz w:val="22"/>
          <w:szCs w:val="22"/>
        </w:rPr>
      </w:pPr>
    </w:p>
    <w:p w14:paraId="42E7A8AD" w14:textId="77777777" w:rsidR="0033136A" w:rsidRPr="00B304F9" w:rsidRDefault="0033136A" w:rsidP="00B304F9">
      <w:pPr>
        <w:pStyle w:val="NoSpacing"/>
        <w:rPr>
          <w:color w:val="000000"/>
          <w:sz w:val="22"/>
          <w:szCs w:val="22"/>
          <w:highlight w:val="red"/>
        </w:rPr>
      </w:pPr>
      <w:r w:rsidRPr="00B304F9">
        <w:rPr>
          <w:color w:val="000000"/>
          <w:sz w:val="22"/>
          <w:szCs w:val="22"/>
        </w:rPr>
        <w:t>Terms of Payment, subject to the approval of our Credit Department, 25% with order due upon receipt of invoice, 25% with release of approval drawings due upon receipt of invoice; 50% Net Cash 30 days from invoice date.  A Service Charge will be made of 1-1/2% per month, or fraction thereof (18% per annum) on all invoices unpaid after 30 days.  See the attached "Condition of Sales" sheet for complete terms covering this quotation.</w:t>
      </w:r>
    </w:p>
    <w:p w14:paraId="4C3ED834" w14:textId="77777777" w:rsidR="0033136A" w:rsidRPr="00B304F9" w:rsidRDefault="0033136A" w:rsidP="00B304F9">
      <w:pPr>
        <w:pStyle w:val="NoSpacing"/>
        <w:rPr>
          <w:color w:val="000000"/>
          <w:sz w:val="22"/>
          <w:szCs w:val="22"/>
        </w:rPr>
      </w:pPr>
    </w:p>
    <w:p w14:paraId="21F91730" w14:textId="77777777" w:rsidR="0033136A" w:rsidRPr="00B304F9" w:rsidRDefault="0033136A" w:rsidP="00B304F9">
      <w:pPr>
        <w:pStyle w:val="NoSpacing"/>
        <w:rPr>
          <w:color w:val="000000"/>
          <w:sz w:val="22"/>
          <w:szCs w:val="22"/>
        </w:rPr>
      </w:pPr>
      <w:r w:rsidRPr="00B304F9">
        <w:rPr>
          <w:color w:val="000000"/>
          <w:sz w:val="22"/>
          <w:szCs w:val="22"/>
        </w:rPr>
        <w:t>Customers without established credit will avoid order processing delay by furnishing satisfactory credit references or payment in advance.</w:t>
      </w:r>
    </w:p>
    <w:p w14:paraId="6BFB4D2C" w14:textId="77777777" w:rsidR="0033136A" w:rsidRPr="00B304F9" w:rsidRDefault="0033136A" w:rsidP="00B304F9">
      <w:pPr>
        <w:pStyle w:val="NoSpacing"/>
      </w:pPr>
    </w:p>
    <w:p w14:paraId="22CC8ECB" w14:textId="77777777" w:rsidR="0033136A" w:rsidRDefault="0033136A" w:rsidP="00B304F9">
      <w:pPr>
        <w:pStyle w:val="NoSpacing"/>
      </w:pPr>
    </w:p>
    <w:p w14:paraId="1C8EB453" w14:textId="77777777" w:rsidR="00A75BC4" w:rsidRPr="0074120C" w:rsidRDefault="00A75BC4" w:rsidP="00B304F9">
      <w:pPr>
        <w:pStyle w:val="NoSpacing"/>
        <w:jc w:val="center"/>
        <w:rPr>
          <w:b/>
          <w:bCs/>
          <w:sz w:val="20"/>
          <w:szCs w:val="20"/>
          <w:highlight w:val="yellow"/>
          <w:u w:val="single"/>
        </w:rPr>
      </w:pPr>
      <w:r w:rsidRPr="0074120C">
        <w:rPr>
          <w:b/>
          <w:bCs/>
          <w:sz w:val="20"/>
          <w:szCs w:val="20"/>
          <w:highlight w:val="yellow"/>
          <w:u w:val="single"/>
        </w:rPr>
        <w:t>DUE TO THE RECENT EXTREME FLUCTUATION IN MATERIAL COSTS &amp; AVAILABILITY, THIS QUOTATION IS VALID FOR 1</w:t>
      </w:r>
      <w:r w:rsidR="00AF7915">
        <w:rPr>
          <w:b/>
          <w:bCs/>
          <w:sz w:val="20"/>
          <w:szCs w:val="20"/>
          <w:highlight w:val="yellow"/>
          <w:u w:val="single"/>
        </w:rPr>
        <w:t>0</w:t>
      </w:r>
      <w:r w:rsidRPr="0074120C">
        <w:rPr>
          <w:b/>
          <w:bCs/>
          <w:sz w:val="20"/>
          <w:szCs w:val="20"/>
          <w:highlight w:val="yellow"/>
          <w:u w:val="single"/>
        </w:rPr>
        <w:t xml:space="preserve"> DAYS FROM THE ABOVE DATE. PLEASE CALL SCC FOR UPDATED PRICE AND LEAD TIMES AS REQUIRED.</w:t>
      </w:r>
    </w:p>
    <w:p w14:paraId="44E5F4F1" w14:textId="77777777" w:rsidR="0033136A" w:rsidRDefault="0033136A" w:rsidP="00B304F9">
      <w:pPr>
        <w:pStyle w:val="NoSpacing"/>
        <w:jc w:val="center"/>
      </w:pPr>
    </w:p>
    <w:p w14:paraId="44F28B48" w14:textId="77777777" w:rsidR="0033136A" w:rsidRPr="005C7326" w:rsidRDefault="0033136A" w:rsidP="00B304F9">
      <w:pPr>
        <w:pStyle w:val="NoSpacing"/>
        <w:jc w:val="center"/>
        <w:rPr>
          <w:rFonts w:ascii="Century Gothic" w:hAnsi="Century Gothic"/>
          <w:b/>
          <w:bCs/>
          <w:sz w:val="20"/>
        </w:rPr>
      </w:pPr>
      <w:r w:rsidRPr="005C7326">
        <w:rPr>
          <w:rFonts w:ascii="Century Gothic" w:hAnsi="Century Gothic"/>
          <w:b/>
          <w:bCs/>
          <w:sz w:val="20"/>
        </w:rPr>
        <w:t>QUOTED PRICES ARE BASED ON CURRENT RAW MATERIAL COSTS AND ARE SUBJECT TO CHANGE AT THE TIME OF ORDER PLACEMENT.</w:t>
      </w:r>
    </w:p>
    <w:p w14:paraId="27D618CF" w14:textId="77777777" w:rsidR="0033136A" w:rsidRDefault="0033136A" w:rsidP="00B304F9">
      <w:pPr>
        <w:pStyle w:val="NoSpacing"/>
        <w:jc w:val="center"/>
        <w:sectPr w:rsidR="0033136A">
          <w:endnotePr>
            <w:numFmt w:val="decimal"/>
          </w:endnotePr>
          <w:pgSz w:w="12240" w:h="15840"/>
          <w:pgMar w:top="1440" w:right="1440" w:bottom="1440" w:left="1440" w:header="1440" w:footer="1440" w:gutter="0"/>
          <w:cols w:space="720"/>
          <w:noEndnote/>
        </w:sectPr>
      </w:pPr>
    </w:p>
    <w:p w14:paraId="5B8273E5" w14:textId="77777777" w:rsidR="0033136A" w:rsidRDefault="0033136A" w:rsidP="00B304F9">
      <w:pPr>
        <w:pStyle w:val="NoSpacing"/>
      </w:pPr>
    </w:p>
    <w:p w14:paraId="36A508F6" w14:textId="77777777" w:rsidR="0033136A" w:rsidRDefault="0033136A" w:rsidP="00B304F9">
      <w:pPr>
        <w:pStyle w:val="NoSpacing"/>
      </w:pPr>
      <w:r>
        <w:t>Page 2</w:t>
      </w:r>
    </w:p>
    <w:p w14:paraId="74558700" w14:textId="77777777" w:rsidR="0033136A" w:rsidRDefault="0033136A" w:rsidP="00B304F9">
      <w:pPr>
        <w:pStyle w:val="NoSpacing"/>
      </w:pPr>
    </w:p>
    <w:p w14:paraId="10290FB4" w14:textId="77777777" w:rsidR="0033136A" w:rsidRPr="00B304F9" w:rsidRDefault="0033136A" w:rsidP="00B304F9">
      <w:pPr>
        <w:pStyle w:val="NoSpacing"/>
        <w:rPr>
          <w:sz w:val="22"/>
          <w:szCs w:val="22"/>
        </w:rPr>
      </w:pPr>
      <w:r w:rsidRPr="00B304F9">
        <w:rPr>
          <w:sz w:val="22"/>
          <w:szCs w:val="22"/>
        </w:rPr>
        <w:t>When applicable, Sales Tax will be added to all invoices based on "Ship to" address unless you have a copy of your Tax Exemption Certificate on file with our Controller's Office.  If you yourself are picking up conveyor components at one of our plants, the respective Local and /or State Tax for that plant will apply unless you have a Tax Exemption Certificate for the state on file.</w:t>
      </w:r>
    </w:p>
    <w:p w14:paraId="124C13E2" w14:textId="77777777" w:rsidR="0033136A" w:rsidRPr="00B304F9" w:rsidRDefault="0033136A" w:rsidP="00B304F9">
      <w:pPr>
        <w:pStyle w:val="NoSpacing"/>
        <w:rPr>
          <w:sz w:val="22"/>
          <w:szCs w:val="22"/>
        </w:rPr>
      </w:pPr>
    </w:p>
    <w:p w14:paraId="0BA36E04" w14:textId="77777777" w:rsidR="0033136A" w:rsidRPr="00B304F9" w:rsidRDefault="0033136A" w:rsidP="00B304F9">
      <w:pPr>
        <w:pStyle w:val="NoSpacing"/>
        <w:rPr>
          <w:sz w:val="22"/>
          <w:szCs w:val="22"/>
        </w:rPr>
      </w:pPr>
      <w:r w:rsidRPr="00B304F9">
        <w:rPr>
          <w:sz w:val="22"/>
          <w:szCs w:val="22"/>
        </w:rPr>
        <w:t>Thank you for the opportunity to be of service and we look forward to processing your order for this equipment.</w:t>
      </w:r>
    </w:p>
    <w:p w14:paraId="17C049AD" w14:textId="77777777" w:rsidR="0033136A" w:rsidRPr="00B304F9" w:rsidRDefault="0033136A" w:rsidP="00B304F9">
      <w:pPr>
        <w:pStyle w:val="NoSpacing"/>
        <w:rPr>
          <w:sz w:val="22"/>
          <w:szCs w:val="22"/>
        </w:rPr>
      </w:pPr>
    </w:p>
    <w:p w14:paraId="46D72A7E" w14:textId="77777777" w:rsidR="0033136A" w:rsidRPr="00B304F9" w:rsidRDefault="0033136A" w:rsidP="00B304F9">
      <w:pPr>
        <w:pStyle w:val="NoSpacing"/>
        <w:rPr>
          <w:sz w:val="22"/>
          <w:szCs w:val="22"/>
        </w:rPr>
      </w:pPr>
      <w:r w:rsidRPr="00B304F9">
        <w:rPr>
          <w:sz w:val="22"/>
          <w:szCs w:val="22"/>
        </w:rPr>
        <w:t>Very truly yours,</w:t>
      </w:r>
    </w:p>
    <w:p w14:paraId="478609E7" w14:textId="77777777" w:rsidR="0033136A" w:rsidRPr="00B304F9" w:rsidRDefault="0033136A" w:rsidP="00B304F9">
      <w:pPr>
        <w:pStyle w:val="NoSpacing"/>
        <w:rPr>
          <w:sz w:val="22"/>
          <w:szCs w:val="22"/>
        </w:rPr>
      </w:pPr>
    </w:p>
    <w:p w14:paraId="7C36AC7F" w14:textId="77777777" w:rsidR="0033136A" w:rsidRPr="00B304F9" w:rsidRDefault="0033136A" w:rsidP="00B304F9">
      <w:pPr>
        <w:pStyle w:val="NoSpacing"/>
        <w:rPr>
          <w:sz w:val="22"/>
          <w:szCs w:val="22"/>
        </w:rPr>
      </w:pPr>
      <w:r w:rsidRPr="00B304F9">
        <w:rPr>
          <w:sz w:val="22"/>
          <w:szCs w:val="22"/>
        </w:rPr>
        <w:t xml:space="preserve">SCREW CONVEYOR CORPORATION </w:t>
      </w:r>
    </w:p>
    <w:p w14:paraId="58846C36" w14:textId="77777777" w:rsidR="0033136A" w:rsidRPr="00B304F9" w:rsidRDefault="0033136A" w:rsidP="00B304F9">
      <w:pPr>
        <w:pStyle w:val="NoSpacing"/>
        <w:rPr>
          <w:sz w:val="22"/>
          <w:szCs w:val="22"/>
        </w:rPr>
      </w:pPr>
    </w:p>
    <w:p w14:paraId="6B3838FE" w14:textId="77777777" w:rsidR="0033136A" w:rsidRPr="00B304F9" w:rsidRDefault="0033136A" w:rsidP="00B304F9">
      <w:pPr>
        <w:pStyle w:val="NoSpacing"/>
        <w:rPr>
          <w:sz w:val="22"/>
          <w:szCs w:val="22"/>
        </w:rPr>
      </w:pPr>
    </w:p>
    <w:p w14:paraId="66EF5F42" w14:textId="77777777" w:rsidR="0033136A" w:rsidRPr="00B304F9" w:rsidRDefault="0033136A" w:rsidP="00B304F9">
      <w:pPr>
        <w:pStyle w:val="NoSpacing"/>
        <w:rPr>
          <w:sz w:val="22"/>
          <w:szCs w:val="22"/>
        </w:rPr>
      </w:pPr>
    </w:p>
    <w:p w14:paraId="082651E7" w14:textId="77777777" w:rsidR="0033136A" w:rsidRPr="00B304F9" w:rsidRDefault="0033136A" w:rsidP="00B304F9">
      <w:pPr>
        <w:pStyle w:val="NoSpacing"/>
        <w:rPr>
          <w:sz w:val="22"/>
          <w:szCs w:val="22"/>
        </w:rPr>
      </w:pPr>
    </w:p>
    <w:p w14:paraId="471329D3" w14:textId="05DF4645" w:rsidR="00B304F9" w:rsidRPr="00B304F9" w:rsidRDefault="00B304F9" w:rsidP="00B304F9">
      <w:pPr>
        <w:pStyle w:val="NoSpacing"/>
        <w:rPr>
          <w:sz w:val="22"/>
        </w:rPr>
      </w:pPr>
      <w:bookmarkStart w:id="14" w:name="CSRName"/>
      <w:bookmarkEnd w:id="14"/>
      <w:r w:rsidRPr="00B304F9">
        <w:rPr>
          <w:sz w:val="22"/>
        </w:rPr>
        <w:t>Marty Dzik</w:t>
      </w:r>
    </w:p>
    <w:p w14:paraId="1EFA15DA" w14:textId="77777777" w:rsidR="00B304F9" w:rsidRPr="00B304F9" w:rsidRDefault="00B304F9" w:rsidP="00B304F9">
      <w:pPr>
        <w:pStyle w:val="NoSpacing"/>
        <w:rPr>
          <w:sz w:val="22"/>
        </w:rPr>
      </w:pPr>
      <w:r w:rsidRPr="00B304F9">
        <w:rPr>
          <w:sz w:val="22"/>
        </w:rPr>
        <w:t>Sales Engineer</w:t>
      </w:r>
    </w:p>
    <w:p w14:paraId="585F7967" w14:textId="77777777" w:rsidR="00B304F9" w:rsidRPr="00B304F9" w:rsidRDefault="00B304F9" w:rsidP="00B304F9">
      <w:pPr>
        <w:pStyle w:val="NoSpacing"/>
        <w:rPr>
          <w:sz w:val="22"/>
        </w:rPr>
      </w:pPr>
      <w:r w:rsidRPr="00B304F9">
        <w:rPr>
          <w:sz w:val="22"/>
        </w:rPr>
        <w:t>mdzik@screwconveyor.com</w:t>
      </w:r>
    </w:p>
    <w:p w14:paraId="4120C61D" w14:textId="7B251339" w:rsidR="00A022F0" w:rsidRPr="00B304F9" w:rsidRDefault="00A022F0" w:rsidP="00B304F9">
      <w:pPr>
        <w:pStyle w:val="NoSpacing"/>
        <w:rPr>
          <w:sz w:val="22"/>
        </w:rPr>
      </w:pPr>
    </w:p>
    <w:p w14:paraId="215D0D0B" w14:textId="77777777" w:rsidR="0033136A" w:rsidRPr="00B304F9" w:rsidRDefault="0033136A" w:rsidP="00B304F9">
      <w:pPr>
        <w:pStyle w:val="NoSpacing"/>
        <w:rPr>
          <w:b/>
        </w:rPr>
      </w:pPr>
    </w:p>
    <w:p w14:paraId="09CA35EB" w14:textId="77777777" w:rsidR="0033136A" w:rsidRPr="00B304F9" w:rsidRDefault="0033136A" w:rsidP="00B304F9">
      <w:pPr>
        <w:pStyle w:val="NoSpacing"/>
        <w:rPr>
          <w:b/>
        </w:rPr>
      </w:pPr>
    </w:p>
    <w:p w14:paraId="2D832076" w14:textId="77777777" w:rsidR="0033136A" w:rsidRPr="00B304F9" w:rsidRDefault="0033136A" w:rsidP="00B304F9">
      <w:pPr>
        <w:pStyle w:val="NoSpacing"/>
        <w:rPr>
          <w:b/>
        </w:rPr>
      </w:pPr>
    </w:p>
    <w:p w14:paraId="1A81092A" w14:textId="77777777" w:rsidR="0099468A" w:rsidRPr="00B304F9" w:rsidRDefault="0099468A" w:rsidP="00B304F9">
      <w:pPr>
        <w:pStyle w:val="NoSpacing"/>
        <w:rPr>
          <w:sz w:val="22"/>
          <w:szCs w:val="32"/>
        </w:rPr>
      </w:pPr>
      <w:r w:rsidRPr="00B304F9">
        <w:rPr>
          <w:sz w:val="22"/>
          <w:szCs w:val="32"/>
        </w:rPr>
        <w:t>Robert Belko</w:t>
      </w:r>
    </w:p>
    <w:p w14:paraId="63494FDF" w14:textId="77777777" w:rsidR="0033136A" w:rsidRPr="00B304F9" w:rsidRDefault="00831FFA" w:rsidP="00B304F9">
      <w:pPr>
        <w:pStyle w:val="NoSpacing"/>
        <w:rPr>
          <w:sz w:val="22"/>
          <w:szCs w:val="32"/>
        </w:rPr>
      </w:pPr>
      <w:r w:rsidRPr="00B304F9">
        <w:rPr>
          <w:sz w:val="22"/>
          <w:szCs w:val="22"/>
        </w:rPr>
        <w:t>Vice President of</w:t>
      </w:r>
      <w:r w:rsidR="0099468A" w:rsidRPr="00B304F9">
        <w:rPr>
          <w:sz w:val="22"/>
          <w:szCs w:val="22"/>
        </w:rPr>
        <w:t xml:space="preserve"> Sales</w:t>
      </w:r>
      <w:r w:rsidR="0033136A" w:rsidRPr="00B304F9">
        <w:rPr>
          <w:sz w:val="22"/>
          <w:szCs w:val="32"/>
        </w:rPr>
        <w:t xml:space="preserve"> </w:t>
      </w:r>
    </w:p>
    <w:p w14:paraId="0E8A0005" w14:textId="77777777" w:rsidR="0033136A" w:rsidRDefault="0033136A" w:rsidP="00B304F9">
      <w:pPr>
        <w:pStyle w:val="NoSpacing"/>
        <w:rPr>
          <w:sz w:val="20"/>
          <w:szCs w:val="28"/>
        </w:rPr>
      </w:pPr>
    </w:p>
    <w:p w14:paraId="5F2F89C5" w14:textId="77777777" w:rsidR="0033136A" w:rsidRDefault="0033136A" w:rsidP="00B304F9">
      <w:pPr>
        <w:pStyle w:val="NoSpacing"/>
        <w:rPr>
          <w:sz w:val="20"/>
          <w:szCs w:val="28"/>
        </w:rPr>
      </w:pPr>
    </w:p>
    <w:p w14:paraId="3DC52F1F" w14:textId="4541F946" w:rsidR="0033136A" w:rsidRPr="0033136A" w:rsidRDefault="0033136A" w:rsidP="00A022F0">
      <w:pPr>
        <w:rPr>
          <w:sz w:val="20"/>
          <w:szCs w:val="28"/>
        </w:rPr>
      </w:pPr>
      <w:r>
        <w:rPr>
          <w:sz w:val="20"/>
          <w:szCs w:val="28"/>
        </w:rPr>
        <w:t xml:space="preserve">CC: </w:t>
      </w:r>
      <w:bookmarkStart w:id="15" w:name="Agent"/>
      <w:bookmarkEnd w:id="15"/>
      <w:r w:rsidR="00B304F9">
        <w:rPr>
          <w:sz w:val="20"/>
          <w:szCs w:val="28"/>
        </w:rPr>
        <w:t xml:space="preserve"> </w:t>
      </w:r>
    </w:p>
    <w:p w14:paraId="6B6A68E8" w14:textId="77777777" w:rsidR="00B929EA" w:rsidRDefault="00B929EA" w:rsidP="00B929EA">
      <w:pPr>
        <w:rPr>
          <w:sz w:val="22"/>
        </w:rPr>
      </w:pPr>
    </w:p>
    <w:p w14:paraId="25655EDE" w14:textId="77777777" w:rsidR="00B304F9" w:rsidRDefault="00B304F9" w:rsidP="00B304F9">
      <w:pPr>
        <w:pStyle w:val="NoSpacing"/>
      </w:pPr>
    </w:p>
    <w:p w14:paraId="497ED759" w14:textId="77777777" w:rsidR="00B304F9" w:rsidRDefault="00B304F9" w:rsidP="00B304F9">
      <w:pPr>
        <w:pStyle w:val="NoSpacing"/>
      </w:pPr>
    </w:p>
    <w:p w14:paraId="17FA74D1" w14:textId="77777777" w:rsidR="00B304F9" w:rsidRDefault="00B304F9" w:rsidP="00B304F9">
      <w:pPr>
        <w:pStyle w:val="NoSpacing"/>
      </w:pPr>
    </w:p>
    <w:p w14:paraId="4A9FA066" w14:textId="77777777" w:rsidR="00B304F9" w:rsidRDefault="00B304F9" w:rsidP="00B304F9">
      <w:pPr>
        <w:pStyle w:val="NoSpacing"/>
      </w:pPr>
    </w:p>
    <w:p w14:paraId="736F0B46" w14:textId="77777777" w:rsidR="00B304F9" w:rsidRDefault="00B304F9" w:rsidP="00B304F9">
      <w:pPr>
        <w:pStyle w:val="NoSpacing"/>
      </w:pPr>
    </w:p>
    <w:p w14:paraId="3DF80DB9" w14:textId="77777777" w:rsidR="00B304F9" w:rsidRDefault="00B304F9" w:rsidP="00B304F9">
      <w:pPr>
        <w:pStyle w:val="NoSpacing"/>
      </w:pPr>
    </w:p>
    <w:p w14:paraId="7CDF042C" w14:textId="77777777" w:rsidR="00B304F9" w:rsidRDefault="00B304F9" w:rsidP="00B304F9">
      <w:pPr>
        <w:pStyle w:val="NoSpacing"/>
      </w:pPr>
    </w:p>
    <w:p w14:paraId="05DEEA0D" w14:textId="77777777" w:rsidR="00B304F9" w:rsidRDefault="00B304F9" w:rsidP="00B304F9">
      <w:pPr>
        <w:pStyle w:val="NoSpacing"/>
      </w:pPr>
    </w:p>
    <w:p w14:paraId="61EF1165" w14:textId="77777777" w:rsidR="00B304F9" w:rsidRDefault="00B304F9" w:rsidP="00B304F9">
      <w:pPr>
        <w:pStyle w:val="NoSpacing"/>
      </w:pPr>
    </w:p>
    <w:p w14:paraId="30FD60AC" w14:textId="77777777" w:rsidR="00B304F9" w:rsidRDefault="00B304F9" w:rsidP="00B304F9">
      <w:pPr>
        <w:pStyle w:val="NoSpacing"/>
      </w:pPr>
    </w:p>
    <w:p w14:paraId="5813FFF5" w14:textId="77777777" w:rsidR="00B304F9" w:rsidRDefault="00B304F9" w:rsidP="00B304F9">
      <w:pPr>
        <w:pStyle w:val="NoSpacing"/>
      </w:pPr>
    </w:p>
    <w:p w14:paraId="039E95FB" w14:textId="77777777" w:rsidR="00B304F9" w:rsidRDefault="00B304F9" w:rsidP="00B304F9">
      <w:pPr>
        <w:pStyle w:val="NoSpacing"/>
      </w:pPr>
    </w:p>
    <w:p w14:paraId="0AF0D0A6" w14:textId="77777777" w:rsidR="00B304F9" w:rsidRDefault="00B304F9" w:rsidP="00B304F9">
      <w:pPr>
        <w:pStyle w:val="NoSpacing"/>
      </w:pPr>
    </w:p>
    <w:p w14:paraId="1B2CCE01" w14:textId="77777777" w:rsidR="00B304F9" w:rsidRDefault="00B304F9" w:rsidP="00B304F9">
      <w:pPr>
        <w:pStyle w:val="NoSpacing"/>
      </w:pPr>
    </w:p>
    <w:p w14:paraId="76487AA2" w14:textId="77777777" w:rsidR="00B304F9" w:rsidRDefault="00B304F9" w:rsidP="00B304F9">
      <w:pPr>
        <w:pStyle w:val="NoSpacing"/>
      </w:pPr>
    </w:p>
    <w:p w14:paraId="64FB5867" w14:textId="77777777" w:rsidR="00B304F9" w:rsidRDefault="00B304F9" w:rsidP="00B304F9">
      <w:pPr>
        <w:pStyle w:val="NoSpacing"/>
      </w:pPr>
    </w:p>
    <w:p w14:paraId="2BD90C3D" w14:textId="77777777" w:rsidR="00B304F9" w:rsidRDefault="00B304F9" w:rsidP="00B304F9">
      <w:pPr>
        <w:pStyle w:val="NoSpacing"/>
      </w:pPr>
    </w:p>
    <w:p w14:paraId="55801E1C" w14:textId="77777777" w:rsidR="00B304F9" w:rsidRDefault="00B304F9" w:rsidP="00B304F9">
      <w:pPr>
        <w:pStyle w:val="NoSpacing"/>
      </w:pPr>
    </w:p>
    <w:p w14:paraId="13E37652" w14:textId="77777777" w:rsidR="00B304F9" w:rsidRDefault="00B304F9" w:rsidP="00B304F9">
      <w:pPr>
        <w:pStyle w:val="NoSpacing"/>
      </w:pPr>
    </w:p>
    <w:p w14:paraId="425F83FB" w14:textId="77777777" w:rsidR="00B304F9" w:rsidRDefault="00B304F9" w:rsidP="00B304F9">
      <w:pPr>
        <w:pStyle w:val="NoSpacing"/>
      </w:pPr>
    </w:p>
    <w:p w14:paraId="59629B19" w14:textId="77777777" w:rsidR="00B304F9" w:rsidRDefault="00B304F9" w:rsidP="00B304F9">
      <w:pPr>
        <w:pStyle w:val="NoSpacing"/>
      </w:pPr>
    </w:p>
    <w:p w14:paraId="09009F1F" w14:textId="77777777" w:rsidR="00B304F9" w:rsidRDefault="00B304F9" w:rsidP="00B304F9">
      <w:pPr>
        <w:pStyle w:val="NoSpacing"/>
      </w:pPr>
    </w:p>
    <w:p w14:paraId="0968F610" w14:textId="77777777" w:rsidR="00B304F9" w:rsidRPr="00B304F9" w:rsidRDefault="00B304F9" w:rsidP="00B304F9">
      <w:pPr>
        <w:pStyle w:val="NoSpacing"/>
      </w:pPr>
      <w:r w:rsidRPr="00B304F9">
        <w:lastRenderedPageBreak/>
        <w:t>SCREW CONVEYOR QUOTATION DETAIL</w:t>
      </w:r>
    </w:p>
    <w:p w14:paraId="1AB467DB" w14:textId="77777777" w:rsidR="00B304F9" w:rsidRPr="00B304F9" w:rsidRDefault="00B304F9" w:rsidP="00B304F9">
      <w:pPr>
        <w:pStyle w:val="NoSpacing"/>
      </w:pPr>
    </w:p>
    <w:p w14:paraId="1600FE33" w14:textId="02C8F209" w:rsidR="00B304F9" w:rsidRPr="00B304F9" w:rsidRDefault="00B304F9" w:rsidP="00B304F9">
      <w:pPr>
        <w:pStyle w:val="NoSpacing"/>
      </w:pPr>
      <w:r w:rsidRPr="00B304F9">
        <w:t xml:space="preserve">Qty (8) - 20" diameter Screw Conveyor 21' 0" long inside trough ends, to convey </w:t>
      </w:r>
      <w:r w:rsidR="00FE234B">
        <w:t>50 TPH (</w:t>
      </w:r>
      <w:r w:rsidRPr="00B304F9">
        <w:t>2858 CFH</w:t>
      </w:r>
      <w:r w:rsidR="00FE234B">
        <w:t>)</w:t>
      </w:r>
      <w:r w:rsidRPr="00B304F9">
        <w:t xml:space="preserve"> of ground corn at 35 PCF, control fed at 45% trough loading, at 33 RPM. Horizontal</w:t>
      </w:r>
    </w:p>
    <w:p w14:paraId="3F24A280" w14:textId="77777777" w:rsidR="00B304F9" w:rsidRPr="00B304F9" w:rsidRDefault="00B304F9" w:rsidP="00B304F9">
      <w:pPr>
        <w:pStyle w:val="NoSpacing"/>
      </w:pPr>
    </w:p>
    <w:p w14:paraId="7B7AD646" w14:textId="77777777" w:rsidR="00B304F9" w:rsidRPr="00B304F9" w:rsidRDefault="00B304F9" w:rsidP="00B304F9">
      <w:pPr>
        <w:pStyle w:val="NoSpacing"/>
      </w:pPr>
      <w:r w:rsidRPr="00B304F9">
        <w:rPr>
          <w:b/>
          <w:bCs/>
          <w:i/>
          <w:iCs/>
        </w:rPr>
        <w:t>Each unit is to consist of</w:t>
      </w:r>
      <w:r w:rsidRPr="00B304F9">
        <w:t>:</w:t>
      </w:r>
    </w:p>
    <w:p w14:paraId="327B2A1A" w14:textId="77777777" w:rsidR="00B304F9" w:rsidRPr="00B304F9" w:rsidRDefault="00B304F9" w:rsidP="00B304F9">
      <w:pPr>
        <w:pStyle w:val="NoSpacing"/>
      </w:pPr>
      <w:r w:rsidRPr="00B304F9">
        <w:t>1 - 20" diameter RH Sectional screw, 20' 8" long. Starting at the feed end, the first 19' 11.5" is to have 1/4" thick sectional flighting, full pitch (20"), Standard welds; the last 0' 8.5" is to have bare pipe at the discharge end. All flights are to be mounted on 6" Schedule 40 pipe, Precision bushed and 3-hole drilled to accept 3-7/16" diameter shafts</w:t>
      </w:r>
    </w:p>
    <w:p w14:paraId="3A0AE5DC" w14:textId="77777777" w:rsidR="00B304F9" w:rsidRPr="00B304F9" w:rsidRDefault="00B304F9" w:rsidP="00B304F9">
      <w:pPr>
        <w:pStyle w:val="NoSpacing"/>
      </w:pPr>
      <w:r w:rsidRPr="00B304F9">
        <w:t>6 - 7/8" x 8" - Tem-U-Lac Coupling Bolts with locknuts</w:t>
      </w:r>
    </w:p>
    <w:p w14:paraId="4F210E86" w14:textId="77777777" w:rsidR="00B304F9" w:rsidRPr="00B304F9" w:rsidRDefault="00B304F9" w:rsidP="00B304F9">
      <w:pPr>
        <w:pStyle w:val="NoSpacing"/>
      </w:pPr>
      <w:r w:rsidRPr="00B304F9">
        <w:t>1 - 3-7/16" diameter Tail Shaft, 3-hole drilled</w:t>
      </w:r>
    </w:p>
    <w:p w14:paraId="42371035" w14:textId="77777777" w:rsidR="00B304F9" w:rsidRPr="00B304F9" w:rsidRDefault="00B304F9" w:rsidP="00B304F9">
      <w:pPr>
        <w:pStyle w:val="NoSpacing"/>
      </w:pPr>
      <w:r w:rsidRPr="00B304F9">
        <w:t>1 - 20" x 3-7/16" Anti-Friction Tail Trough End with WPS &amp; Lip Seal</w:t>
      </w:r>
    </w:p>
    <w:p w14:paraId="55759FD0" w14:textId="77777777" w:rsidR="00B304F9" w:rsidRPr="00B304F9" w:rsidRDefault="00B304F9" w:rsidP="00B304F9">
      <w:pPr>
        <w:pStyle w:val="NoSpacing"/>
        <w:rPr>
          <w:b/>
          <w:bCs/>
          <w:i/>
          <w:iCs/>
        </w:rPr>
      </w:pPr>
      <w:r w:rsidRPr="00B304F9">
        <w:t xml:space="preserve">1 - 20" x 3-7/16" Standard Drive Trough End with Feet prepared for screw conveyor drive; </w:t>
      </w:r>
      <w:r w:rsidRPr="00B304F9">
        <w:rPr>
          <w:b/>
          <w:bCs/>
          <w:i/>
          <w:iCs/>
        </w:rPr>
        <w:t>to act as 4th side of flush-end discharge</w:t>
      </w:r>
    </w:p>
    <w:p w14:paraId="1C80D13F" w14:textId="77777777" w:rsidR="00B304F9" w:rsidRPr="00B304F9" w:rsidRDefault="00B304F9" w:rsidP="00B304F9">
      <w:pPr>
        <w:pStyle w:val="NoSpacing"/>
      </w:pPr>
      <w:r w:rsidRPr="00B304F9">
        <w:t xml:space="preserve">1 - 20" x 3/16" thick Angled Flanged Trough 21' 0" long; </w:t>
      </w:r>
      <w:r w:rsidRPr="00B304F9">
        <w:rPr>
          <w:b/>
          <w:bCs/>
          <w:i/>
          <w:iCs/>
        </w:rPr>
        <w:t>first 18' 0" to be uncovered/non-punched, to act as inlet</w:t>
      </w:r>
    </w:p>
    <w:p w14:paraId="14E819D5" w14:textId="77777777" w:rsidR="00B304F9" w:rsidRPr="00B304F9" w:rsidRDefault="00B304F9" w:rsidP="00B304F9">
      <w:pPr>
        <w:pStyle w:val="NoSpacing"/>
      </w:pPr>
      <w:r w:rsidRPr="00B304F9">
        <w:t>1 - 20" x 12 GA Flanged Cover(s) 3' 2-1/2" long, with black sponge rubber gasketing and bolted for covers on 12" centers</w:t>
      </w:r>
    </w:p>
    <w:p w14:paraId="2733BFD8" w14:textId="77777777" w:rsidR="00B304F9" w:rsidRPr="00B304F9" w:rsidRDefault="00B304F9" w:rsidP="00B304F9">
      <w:pPr>
        <w:pStyle w:val="NoSpacing"/>
      </w:pPr>
      <w:r w:rsidRPr="00B304F9">
        <w:t>3 - Black Sponge Rubber Flange Gaskets</w:t>
      </w:r>
    </w:p>
    <w:p w14:paraId="0753958B" w14:textId="77777777" w:rsidR="00B304F9" w:rsidRPr="00B304F9" w:rsidRDefault="00B304F9" w:rsidP="00B304F9">
      <w:pPr>
        <w:pStyle w:val="NoSpacing"/>
      </w:pPr>
      <w:r w:rsidRPr="00B304F9">
        <w:t>1 - 21" x 21" x 3/16" thick flush end discharge spout, fitted</w:t>
      </w:r>
    </w:p>
    <w:p w14:paraId="2C9CA155" w14:textId="77777777" w:rsidR="00B304F9" w:rsidRPr="00B304F9" w:rsidRDefault="00B304F9" w:rsidP="00B304F9">
      <w:pPr>
        <w:pStyle w:val="NoSpacing"/>
      </w:pPr>
      <w:r w:rsidRPr="00B304F9">
        <w:t>3 - TE/Flange Assembly Bolt Kit</w:t>
      </w:r>
    </w:p>
    <w:p w14:paraId="0FE5F753" w14:textId="77777777" w:rsidR="00B304F9" w:rsidRPr="00B304F9" w:rsidRDefault="00B304F9" w:rsidP="00B304F9">
      <w:pPr>
        <w:pStyle w:val="NoSpacing"/>
      </w:pPr>
      <w:r w:rsidRPr="00B304F9">
        <w:t>1 - 20" Support Feet</w:t>
      </w:r>
    </w:p>
    <w:p w14:paraId="044DDC89" w14:textId="77777777" w:rsidR="00B304F9" w:rsidRPr="00B304F9" w:rsidRDefault="00B304F9" w:rsidP="00B304F9">
      <w:pPr>
        <w:pStyle w:val="NoSpacing"/>
      </w:pPr>
      <w:r w:rsidRPr="00B304F9">
        <w:t>1 - 20" x 3/16" thick x 40" long Shroud, fitted</w:t>
      </w:r>
    </w:p>
    <w:p w14:paraId="3A121BC8" w14:textId="77777777" w:rsidR="00B304F9" w:rsidRPr="00B304F9" w:rsidRDefault="00B304F9" w:rsidP="00B304F9">
      <w:pPr>
        <w:pStyle w:val="NoSpacing"/>
      </w:pPr>
      <w:r w:rsidRPr="00B304F9">
        <w:t>1 - Set of General Arrangement Drawings for Customer Approval prior to construction and fabrication</w:t>
      </w:r>
    </w:p>
    <w:p w14:paraId="63C0A158" w14:textId="77777777" w:rsidR="00B304F9" w:rsidRPr="00B304F9" w:rsidRDefault="00B304F9" w:rsidP="00B304F9">
      <w:pPr>
        <w:pStyle w:val="NoSpacing"/>
      </w:pPr>
    </w:p>
    <w:p w14:paraId="6FFA9711" w14:textId="77777777" w:rsidR="00B304F9" w:rsidRPr="00B304F9" w:rsidRDefault="00B304F9" w:rsidP="00B304F9">
      <w:pPr>
        <w:pStyle w:val="NoSpacing"/>
      </w:pPr>
      <w:r w:rsidRPr="00B304F9">
        <w:rPr>
          <w:b/>
          <w:bCs/>
        </w:rPr>
        <w:t>NOTE</w:t>
      </w:r>
      <w:r w:rsidRPr="00B304F9">
        <w:t>: Exterior only to have (1) shop coat standard Grey enamel paint.</w:t>
      </w:r>
    </w:p>
    <w:p w14:paraId="7B8248CE" w14:textId="77777777" w:rsidR="00B304F9" w:rsidRPr="00B304F9" w:rsidRDefault="00B304F9" w:rsidP="00B304F9">
      <w:pPr>
        <w:pStyle w:val="NoSpacing"/>
      </w:pPr>
    </w:p>
    <w:p w14:paraId="502FFAC0" w14:textId="33E849D6" w:rsidR="00B304F9" w:rsidRPr="00B304F9" w:rsidRDefault="00B304F9" w:rsidP="00B304F9">
      <w:pPr>
        <w:pStyle w:val="NoSpacing"/>
      </w:pPr>
      <w:r w:rsidRPr="00B304F9">
        <w:rPr>
          <w:b/>
          <w:bCs/>
        </w:rPr>
        <w:t>DODGE DRIVE EQUIPMENT</w:t>
      </w:r>
      <w:r w:rsidRPr="00B304F9">
        <w:t>: Baldor Motors model EM3</w:t>
      </w:r>
      <w:r w:rsidR="00E253DF">
        <w:t>774</w:t>
      </w:r>
      <w:r w:rsidRPr="00B304F9">
        <w:t>T (</w:t>
      </w:r>
      <w:r w:rsidR="00E253DF">
        <w:t>10</w:t>
      </w:r>
      <w:r w:rsidRPr="00B304F9">
        <w:t xml:space="preserve"> HP., 1750 RPM., 3PH., 60 HZ., 230/460 volt), TEFC motor with a </w:t>
      </w:r>
      <w:r w:rsidR="00E253DF">
        <w:t>215</w:t>
      </w:r>
      <w:r w:rsidRPr="00B304F9">
        <w:t xml:space="preserve"> T-frame, motor mounted at 12 o'clock position. Dodge TA</w:t>
      </w:r>
      <w:r w:rsidR="00E253DF">
        <w:t>4207</w:t>
      </w:r>
      <w:r w:rsidRPr="00B304F9">
        <w:t>H</w:t>
      </w:r>
      <w:r w:rsidR="00E253DF">
        <w:t>40</w:t>
      </w:r>
      <w:r w:rsidRPr="00B304F9">
        <w:t xml:space="preserve"> taper bushed reducer, class 2 gearing, 33 RPM output speed, complete with 3</w:t>
      </w:r>
      <w:r w:rsidR="00E253DF">
        <w:t>-7/16</w:t>
      </w:r>
      <w:r w:rsidRPr="00B304F9">
        <w:t>" diameter drive shaft, motor mount, SCD adaptor, sheaves, adjustable packing kit, (2) v-belts, and belt guard.</w:t>
      </w:r>
    </w:p>
    <w:p w14:paraId="5BB37196" w14:textId="77777777" w:rsidR="00B304F9" w:rsidRPr="00B304F9" w:rsidRDefault="00B304F9" w:rsidP="00B304F9">
      <w:pPr>
        <w:pStyle w:val="NoSpacing"/>
      </w:pPr>
    </w:p>
    <w:p w14:paraId="0E197F88" w14:textId="318D2BBF" w:rsidR="00B304F9" w:rsidRPr="00B304F9" w:rsidRDefault="00B304F9" w:rsidP="00B304F9">
      <w:pPr>
        <w:pStyle w:val="NoSpacing"/>
        <w:rPr>
          <w:b/>
          <w:bCs/>
        </w:rPr>
      </w:pPr>
      <w:r w:rsidRPr="00B304F9">
        <w:rPr>
          <w:b/>
          <w:bCs/>
        </w:rPr>
        <w:t>Total conveyor and drive, assembled:</w:t>
      </w:r>
      <w:r w:rsidRPr="00B304F9">
        <w:rPr>
          <w:b/>
          <w:bCs/>
        </w:rPr>
        <w:tab/>
      </w:r>
      <w:r w:rsidR="005F137D">
        <w:rPr>
          <w:b/>
          <w:bCs/>
        </w:rPr>
        <w:tab/>
      </w:r>
      <w:r w:rsidRPr="00B304F9">
        <w:rPr>
          <w:b/>
          <w:bCs/>
        </w:rPr>
        <w:tab/>
      </w:r>
      <w:r w:rsidRPr="00B304F9">
        <w:rPr>
          <w:b/>
          <w:bCs/>
        </w:rPr>
        <w:tab/>
      </w:r>
      <w:r w:rsidRPr="00B304F9">
        <w:rPr>
          <w:b/>
          <w:bCs/>
        </w:rPr>
        <w:tab/>
        <w:t>$</w:t>
      </w:r>
      <w:r w:rsidR="00E253DF">
        <w:rPr>
          <w:b/>
          <w:bCs/>
        </w:rPr>
        <w:t>21</w:t>
      </w:r>
      <w:r w:rsidRPr="00B304F9">
        <w:rPr>
          <w:b/>
          <w:bCs/>
        </w:rPr>
        <w:t>,</w:t>
      </w:r>
      <w:r w:rsidR="00E253DF">
        <w:rPr>
          <w:b/>
          <w:bCs/>
        </w:rPr>
        <w:t>2</w:t>
      </w:r>
      <w:r w:rsidRPr="00B304F9">
        <w:rPr>
          <w:b/>
          <w:bCs/>
        </w:rPr>
        <w:t>75.00 each</w:t>
      </w:r>
    </w:p>
    <w:p w14:paraId="033E3770" w14:textId="1388D67D" w:rsidR="00B304F9" w:rsidRPr="00B304F9" w:rsidRDefault="00B304F9" w:rsidP="00B304F9">
      <w:pPr>
        <w:pStyle w:val="NoSpacing"/>
        <w:rPr>
          <w:b/>
          <w:bCs/>
          <w:sz w:val="22"/>
          <w:szCs w:val="22"/>
        </w:rPr>
      </w:pPr>
      <w:r w:rsidRPr="00B304F9">
        <w:rPr>
          <w:b/>
          <w:bCs/>
        </w:rPr>
        <w:tab/>
      </w:r>
      <w:r w:rsidRPr="00B304F9">
        <w:rPr>
          <w:b/>
          <w:bCs/>
        </w:rPr>
        <w:tab/>
      </w:r>
      <w:r w:rsidRPr="00B304F9">
        <w:rPr>
          <w:b/>
          <w:bCs/>
        </w:rPr>
        <w:tab/>
      </w:r>
      <w:r w:rsidRPr="00B304F9">
        <w:rPr>
          <w:b/>
          <w:bCs/>
        </w:rPr>
        <w:tab/>
      </w:r>
      <w:r w:rsidRPr="00B304F9">
        <w:rPr>
          <w:b/>
          <w:bCs/>
        </w:rPr>
        <w:tab/>
      </w:r>
      <w:r w:rsidRPr="00B304F9">
        <w:rPr>
          <w:b/>
          <w:bCs/>
        </w:rPr>
        <w:tab/>
      </w:r>
      <w:r w:rsidRPr="00B304F9">
        <w:rPr>
          <w:b/>
          <w:bCs/>
        </w:rPr>
        <w:tab/>
      </w:r>
      <w:r w:rsidR="005F137D">
        <w:rPr>
          <w:b/>
          <w:bCs/>
        </w:rPr>
        <w:tab/>
      </w:r>
      <w:r w:rsidRPr="00B304F9">
        <w:rPr>
          <w:b/>
          <w:bCs/>
        </w:rPr>
        <w:tab/>
      </w:r>
      <w:r w:rsidRPr="00B304F9">
        <w:rPr>
          <w:b/>
          <w:bCs/>
        </w:rPr>
        <w:tab/>
        <w:t>$1</w:t>
      </w:r>
      <w:r w:rsidR="00E253DF">
        <w:rPr>
          <w:b/>
          <w:bCs/>
        </w:rPr>
        <w:t>70</w:t>
      </w:r>
      <w:r w:rsidRPr="00B304F9">
        <w:rPr>
          <w:b/>
          <w:bCs/>
        </w:rPr>
        <w:t>,200.00 lot of 8</w:t>
      </w:r>
    </w:p>
    <w:p w14:paraId="2D403DFF" w14:textId="77777777" w:rsidR="00B304F9" w:rsidRDefault="00B304F9" w:rsidP="00B304F9">
      <w:pPr>
        <w:pStyle w:val="NoSpacing"/>
      </w:pPr>
    </w:p>
    <w:tbl>
      <w:tblPr>
        <w:tblpPr w:leftFromText="180" w:rightFromText="180" w:vertAnchor="text" w:horzAnchor="margin" w:tblpXSpec="center" w:tblpY="-18"/>
        <w:tblW w:w="11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2"/>
        <w:gridCol w:w="5632"/>
      </w:tblGrid>
      <w:tr w:rsidR="00A0727B" w:rsidRPr="00B929EA" w14:paraId="79CAC6FE" w14:textId="77777777" w:rsidTr="00A0727B">
        <w:trPr>
          <w:cantSplit/>
          <w:trHeight w:hRule="exact" w:val="288"/>
        </w:trPr>
        <w:tc>
          <w:tcPr>
            <w:tcW w:w="11264" w:type="dxa"/>
            <w:gridSpan w:val="2"/>
          </w:tcPr>
          <w:p w14:paraId="6C476C7D" w14:textId="77777777" w:rsidR="00A0727B" w:rsidRDefault="00A0727B" w:rsidP="00A0727B">
            <w:pPr>
              <w:shd w:val="clear" w:color="auto" w:fill="FFFFFF"/>
              <w:jc w:val="center"/>
              <w:rPr>
                <w:color w:val="000000"/>
                <w:sz w:val="13"/>
                <w:szCs w:val="13"/>
              </w:rPr>
            </w:pPr>
            <w:r>
              <w:rPr>
                <w:rFonts w:ascii="Arial" w:hAnsi="Arial" w:cs="Arial"/>
                <w:b/>
                <w:smallCaps/>
                <w:sz w:val="28"/>
                <w:szCs w:val="28"/>
              </w:rPr>
              <w:lastRenderedPageBreak/>
              <w:t xml:space="preserve">                                                                      </w:t>
            </w:r>
            <w:r w:rsidRPr="00CF4F94">
              <w:rPr>
                <w:rFonts w:ascii="Arial" w:hAnsi="Arial" w:cs="Arial"/>
                <w:b/>
                <w:smallCaps/>
                <w:sz w:val="28"/>
                <w:szCs w:val="28"/>
              </w:rPr>
              <w:t>conditions of sale</w:t>
            </w:r>
            <w:r w:rsidRPr="00CF4F94">
              <w:rPr>
                <w:color w:val="000000"/>
                <w:sz w:val="13"/>
                <w:szCs w:val="13"/>
              </w:rPr>
              <w:t xml:space="preserve"> </w:t>
            </w:r>
            <w:r>
              <w:rPr>
                <w:color w:val="000000"/>
                <w:sz w:val="13"/>
                <w:szCs w:val="13"/>
              </w:rPr>
              <w:t xml:space="preserve">                                                                                  </w:t>
            </w:r>
            <w:r w:rsidRPr="00374FD6">
              <w:rPr>
                <w:color w:val="000000"/>
                <w:sz w:val="13"/>
                <w:szCs w:val="13"/>
              </w:rPr>
              <w:t xml:space="preserve">Revised </w:t>
            </w:r>
            <w:r>
              <w:rPr>
                <w:color w:val="000000"/>
                <w:sz w:val="13"/>
                <w:szCs w:val="13"/>
              </w:rPr>
              <w:t>07/2018</w:t>
            </w:r>
          </w:p>
          <w:p w14:paraId="0B19D9F2" w14:textId="77777777" w:rsidR="00A0727B" w:rsidRPr="00AB68EC" w:rsidRDefault="00A0727B" w:rsidP="00EB4CF2">
            <w:pPr>
              <w:rPr>
                <w:b/>
                <w:bCs/>
                <w:sz w:val="20"/>
                <w:szCs w:val="20"/>
                <w:u w:val="single"/>
              </w:rPr>
            </w:pPr>
          </w:p>
        </w:tc>
      </w:tr>
      <w:tr w:rsidR="00993506" w:rsidRPr="00B929EA" w14:paraId="089980F0" w14:textId="77777777" w:rsidTr="00A0727B">
        <w:trPr>
          <w:trHeight w:val="742"/>
        </w:trPr>
        <w:tc>
          <w:tcPr>
            <w:tcW w:w="5632" w:type="dxa"/>
          </w:tcPr>
          <w:p w14:paraId="7340F34F" w14:textId="77777777" w:rsidR="00993506" w:rsidRDefault="00993506" w:rsidP="00EB4CF2">
            <w:pPr>
              <w:rPr>
                <w:sz w:val="14"/>
                <w:szCs w:val="14"/>
              </w:rPr>
            </w:pPr>
            <w:r>
              <w:rPr>
                <w:b/>
                <w:bCs/>
                <w:sz w:val="14"/>
                <w:szCs w:val="14"/>
                <w:u w:val="single"/>
              </w:rPr>
              <w:t>CONTRACT</w:t>
            </w:r>
            <w:r w:rsidRPr="00CF4F94">
              <w:rPr>
                <w:b/>
                <w:bCs/>
                <w:sz w:val="14"/>
                <w:szCs w:val="14"/>
                <w:u w:val="single"/>
              </w:rPr>
              <w:t xml:space="preserve"> ACCEPTANCE</w:t>
            </w:r>
            <w:r w:rsidRPr="00CF4F94">
              <w:rPr>
                <w:sz w:val="14"/>
                <w:szCs w:val="14"/>
                <w:u w:val="single"/>
              </w:rPr>
              <w:t>.</w:t>
            </w:r>
            <w:r w:rsidRPr="00CF4F94">
              <w:rPr>
                <w:sz w:val="14"/>
                <w:szCs w:val="14"/>
              </w:rPr>
              <w:t xml:space="preserve"> All quotations are valid for thirty (30) days from the date stated on the quotation unless otherwise agreed to in writing by Screw Conveyor Corporation (“</w:t>
            </w:r>
            <w:r w:rsidRPr="00CF4F94">
              <w:rPr>
                <w:b/>
                <w:sz w:val="14"/>
                <w:szCs w:val="14"/>
              </w:rPr>
              <w:t>SCC</w:t>
            </w:r>
            <w:r w:rsidRPr="00CF4F94">
              <w:rPr>
                <w:sz w:val="14"/>
                <w:szCs w:val="14"/>
              </w:rPr>
              <w:t>”) and shall expire immediately thereafter. A binding contract for the sale, purchase, and shipment of a conveyor, conveyor good(s), product(s), part(s), material(s), and/or component(s) (hereinafter “</w:t>
            </w:r>
            <w:r w:rsidRPr="00CF4F94">
              <w:rPr>
                <w:b/>
                <w:sz w:val="14"/>
                <w:szCs w:val="14"/>
              </w:rPr>
              <w:t>Conveyor</w:t>
            </w:r>
            <w:r w:rsidRPr="00CF4F94">
              <w:rPr>
                <w:sz w:val="14"/>
                <w:szCs w:val="14"/>
              </w:rPr>
              <w:t xml:space="preserve">”) is completed when a </w:t>
            </w:r>
            <w:r>
              <w:rPr>
                <w:sz w:val="14"/>
                <w:szCs w:val="14"/>
              </w:rPr>
              <w:t xml:space="preserve">Quotation </w:t>
            </w:r>
            <w:r w:rsidRPr="00CF4F94">
              <w:rPr>
                <w:sz w:val="14"/>
                <w:szCs w:val="14"/>
              </w:rPr>
              <w:t xml:space="preserve">has been duly executed by Purchaser and SCC, and is received at the Hammond, Indiana office of SCC </w:t>
            </w:r>
            <w:r>
              <w:rPr>
                <w:sz w:val="14"/>
                <w:szCs w:val="14"/>
              </w:rPr>
              <w:t>prior to expiration of such Quotation</w:t>
            </w:r>
            <w:r w:rsidRPr="00CF4F94">
              <w:rPr>
                <w:sz w:val="14"/>
                <w:szCs w:val="14"/>
              </w:rPr>
              <w:t xml:space="preserve"> (the “</w:t>
            </w:r>
            <w:r w:rsidRPr="00CF4F94">
              <w:rPr>
                <w:b/>
                <w:sz w:val="14"/>
                <w:szCs w:val="14"/>
              </w:rPr>
              <w:t>Contract</w:t>
            </w:r>
            <w:r w:rsidRPr="00CF4F94">
              <w:rPr>
                <w:sz w:val="14"/>
                <w:szCs w:val="14"/>
              </w:rPr>
              <w:t xml:space="preserve">”).  </w:t>
            </w:r>
            <w:r>
              <w:rPr>
                <w:sz w:val="14"/>
                <w:szCs w:val="14"/>
              </w:rPr>
              <w:t>SUCH CONTRACT SHALL DEEMED TO INCORPORATE THESE CONDITIONS OF SALE (THE “CONDITIONS”) AND THE TERMS OF SUCH CONTRACT SHALL BE EXPRESSLY LIMITED TO THOSE SET FORTH ON THE QUOTATION, ANY PURCHASE INVOICE, AND THESE CONDITIONS, AND</w:t>
            </w:r>
            <w:r w:rsidRPr="00AD314B">
              <w:rPr>
                <w:sz w:val="14"/>
                <w:szCs w:val="14"/>
              </w:rPr>
              <w:t xml:space="preserve"> </w:t>
            </w:r>
            <w:r w:rsidRPr="00CF4F94">
              <w:rPr>
                <w:sz w:val="14"/>
                <w:szCs w:val="14"/>
              </w:rPr>
              <w:t xml:space="preserve">SHALL NOT BE MODIFIED, SUPPLEMENTED, RESCINDED, EXPLAINED, OR WAIVED BY PAROL EVIDENCE, COURSE OF DEALING, USAGE OF TRADE, </w:t>
            </w:r>
            <w:r>
              <w:rPr>
                <w:sz w:val="14"/>
                <w:szCs w:val="14"/>
              </w:rPr>
              <w:t xml:space="preserve">THE </w:t>
            </w:r>
            <w:r w:rsidRPr="00CF4F94">
              <w:rPr>
                <w:sz w:val="14"/>
                <w:szCs w:val="14"/>
              </w:rPr>
              <w:t>PARTIES’ SUBSEQUENT PERFORM</w:t>
            </w:r>
            <w:r>
              <w:rPr>
                <w:sz w:val="14"/>
                <w:szCs w:val="14"/>
              </w:rPr>
              <w:t xml:space="preserve">ANCE, CONDUCT, OR DELIVERY, OR </w:t>
            </w:r>
            <w:r w:rsidRPr="00CF4F94">
              <w:rPr>
                <w:sz w:val="14"/>
                <w:szCs w:val="14"/>
              </w:rPr>
              <w:t xml:space="preserve">ANY OTHER </w:t>
            </w:r>
            <w:r>
              <w:rPr>
                <w:sz w:val="14"/>
                <w:szCs w:val="14"/>
              </w:rPr>
              <w:t>MANNER</w:t>
            </w:r>
            <w:r w:rsidRPr="00CF4F94">
              <w:rPr>
                <w:sz w:val="14"/>
                <w:szCs w:val="14"/>
              </w:rPr>
              <w:t xml:space="preserve"> EXCEPT BY A DULY EXECUTED WRITTEN AGREEMENT BETWEEN SCC AND PURCHASER</w:t>
            </w:r>
            <w:r>
              <w:rPr>
                <w:sz w:val="14"/>
                <w:szCs w:val="14"/>
              </w:rPr>
              <w:t>. IN THE EVENT OF ANY INCONSISTENCY BETWEEN A TERM OF THESE CONDITIONS AND ANY OTHER TERM OF THE CONTRACT, THE TERM OF THESE CONDITIONS SHALL GOVERN. SCC HEREBY OBJECTS TO ANY ADDITIONAL OR DIFFERENT TERMS THAT MAY BE PROPOSED OR CONTAINED IN ANY RESPONSE TO THE CONTRACT BY PURCHASER.</w:t>
            </w:r>
          </w:p>
          <w:p w14:paraId="1DC3136A" w14:textId="77777777" w:rsidR="00993506" w:rsidRDefault="00993506" w:rsidP="00EB4CF2">
            <w:pPr>
              <w:rPr>
                <w:sz w:val="14"/>
                <w:szCs w:val="14"/>
              </w:rPr>
            </w:pPr>
          </w:p>
          <w:p w14:paraId="5FCC8AC5" w14:textId="77777777" w:rsidR="00993506" w:rsidRPr="001A1358" w:rsidRDefault="00993506" w:rsidP="00EB4CF2">
            <w:pPr>
              <w:rPr>
                <w:sz w:val="14"/>
                <w:szCs w:val="14"/>
              </w:rPr>
            </w:pPr>
            <w:r>
              <w:rPr>
                <w:b/>
                <w:sz w:val="14"/>
                <w:szCs w:val="14"/>
                <w:u w:val="single"/>
              </w:rPr>
              <w:t>FUTURE CONTRACTS</w:t>
            </w:r>
            <w:r>
              <w:rPr>
                <w:sz w:val="14"/>
                <w:szCs w:val="14"/>
              </w:rPr>
              <w:t>. These Conditions of Sale shall apply to the Contract and all future contracts entered into between SCC and the Purchaser, except as modified or otherwise waived by SCC in writing.</w:t>
            </w:r>
          </w:p>
          <w:p w14:paraId="44F4896C" w14:textId="77777777" w:rsidR="00993506" w:rsidRDefault="00993506" w:rsidP="00EB4CF2">
            <w:pPr>
              <w:rPr>
                <w:sz w:val="14"/>
                <w:szCs w:val="14"/>
              </w:rPr>
            </w:pPr>
          </w:p>
          <w:p w14:paraId="7448D69D" w14:textId="77777777" w:rsidR="00993506" w:rsidRDefault="00993506" w:rsidP="00EB4CF2">
            <w:pPr>
              <w:rPr>
                <w:sz w:val="14"/>
                <w:szCs w:val="14"/>
              </w:rPr>
            </w:pPr>
            <w:r>
              <w:rPr>
                <w:b/>
                <w:sz w:val="14"/>
                <w:szCs w:val="14"/>
                <w:u w:val="single"/>
              </w:rPr>
              <w:t>USE OF CONVEYOR.</w:t>
            </w:r>
            <w:r>
              <w:rPr>
                <w:sz w:val="14"/>
                <w:szCs w:val="14"/>
              </w:rPr>
              <w:t xml:space="preserve"> In all actions related to the Conveyor, </w:t>
            </w:r>
            <w:r w:rsidRPr="00CF4F94">
              <w:rPr>
                <w:sz w:val="14"/>
                <w:szCs w:val="14"/>
              </w:rPr>
              <w:t xml:space="preserve">Purchaser agrees to strictly comply with </w:t>
            </w:r>
            <w:r>
              <w:rPr>
                <w:sz w:val="14"/>
                <w:szCs w:val="14"/>
              </w:rPr>
              <w:t>the</w:t>
            </w:r>
            <w:r w:rsidRPr="00CF4F94">
              <w:rPr>
                <w:sz w:val="14"/>
                <w:szCs w:val="14"/>
              </w:rPr>
              <w:t xml:space="preserve"> Contract, </w:t>
            </w:r>
            <w:r>
              <w:rPr>
                <w:sz w:val="14"/>
                <w:szCs w:val="14"/>
              </w:rPr>
              <w:t>all written and verbal safety instructions provided by SCC, including but not limited to SCC’s safety manual received with the Conveyor, which Purchaser acknowledges having received and reviewed, and SCC’s other  safety, assembly, design and operational policies, instructions, manuals, and plans,</w:t>
            </w:r>
            <w:r w:rsidRPr="00CF4F94">
              <w:rPr>
                <w:sz w:val="14"/>
                <w:szCs w:val="14"/>
              </w:rPr>
              <w:t xml:space="preserve"> the Williams-Steiger Occupational Safety and Health Act</w:t>
            </w:r>
            <w:r>
              <w:rPr>
                <w:sz w:val="14"/>
                <w:szCs w:val="14"/>
              </w:rPr>
              <w:t xml:space="preserve"> (OSHA)</w:t>
            </w:r>
            <w:r w:rsidRPr="00CF4F94">
              <w:rPr>
                <w:sz w:val="14"/>
                <w:szCs w:val="14"/>
              </w:rPr>
              <w:t xml:space="preserve">, the American National Standard Institute safety code, rules and regulations of the Occupational Safety and Health Administration, and all other </w:t>
            </w:r>
            <w:r>
              <w:rPr>
                <w:sz w:val="14"/>
                <w:szCs w:val="14"/>
              </w:rPr>
              <w:t xml:space="preserve">applicable </w:t>
            </w:r>
            <w:r w:rsidRPr="00CF4F94">
              <w:rPr>
                <w:sz w:val="14"/>
                <w:szCs w:val="14"/>
              </w:rPr>
              <w:t>federal, state, and local laws, rules, and regulations (collectively the “</w:t>
            </w:r>
            <w:r w:rsidRPr="00CF4F94">
              <w:rPr>
                <w:b/>
                <w:sz w:val="14"/>
                <w:szCs w:val="14"/>
              </w:rPr>
              <w:t>Rules</w:t>
            </w:r>
            <w:r w:rsidRPr="00CF4F94">
              <w:rPr>
                <w:sz w:val="14"/>
                <w:szCs w:val="14"/>
              </w:rPr>
              <w:t>”), now e</w:t>
            </w:r>
            <w:r>
              <w:rPr>
                <w:sz w:val="14"/>
                <w:szCs w:val="14"/>
              </w:rPr>
              <w:t>xisting and hereinafter adopted. SPECIFICALLY, PURCHASER ACKNOWLEDGES THAT, IN ASSEMBLING AND OPERATING THE CONVEYOR:</w:t>
            </w:r>
          </w:p>
          <w:p w14:paraId="295E31D5" w14:textId="77777777" w:rsidR="00993506" w:rsidRDefault="00993506" w:rsidP="00EB4CF2">
            <w:pPr>
              <w:rPr>
                <w:sz w:val="14"/>
                <w:szCs w:val="14"/>
              </w:rPr>
            </w:pPr>
          </w:p>
          <w:p w14:paraId="1DAA8854" w14:textId="77777777" w:rsidR="00993506" w:rsidRPr="00B21CB7" w:rsidRDefault="00993506" w:rsidP="00EB4CF2">
            <w:pPr>
              <w:ind w:left="360"/>
              <w:rPr>
                <w:sz w:val="14"/>
                <w:szCs w:val="14"/>
              </w:rPr>
            </w:pPr>
            <w:r>
              <w:rPr>
                <w:sz w:val="14"/>
                <w:szCs w:val="14"/>
              </w:rPr>
              <w:t>A)</w:t>
            </w:r>
            <w:r>
              <w:rPr>
                <w:sz w:val="14"/>
                <w:szCs w:val="14"/>
              </w:rPr>
              <w:tab/>
            </w:r>
            <w:r w:rsidRPr="00B21CB7">
              <w:rPr>
                <w:sz w:val="14"/>
                <w:szCs w:val="14"/>
              </w:rPr>
              <w:t>ALL TROUGH AND COVER</w:t>
            </w:r>
            <w:r>
              <w:rPr>
                <w:sz w:val="14"/>
                <w:szCs w:val="14"/>
              </w:rPr>
              <w:t>S</w:t>
            </w:r>
            <w:r w:rsidRPr="00B21CB7">
              <w:rPr>
                <w:sz w:val="14"/>
                <w:szCs w:val="14"/>
              </w:rPr>
              <w:t xml:space="preserve"> OR TROUGHS WITHOUT COVERS OR COVERS WITHOUT TROUGHS</w:t>
            </w:r>
            <w:r>
              <w:rPr>
                <w:sz w:val="14"/>
                <w:szCs w:val="14"/>
              </w:rPr>
              <w:t xml:space="preserve"> </w:t>
            </w:r>
            <w:r w:rsidRPr="00B21CB7">
              <w:rPr>
                <w:sz w:val="14"/>
                <w:szCs w:val="14"/>
              </w:rPr>
              <w:t>SHALL BE DRILLED FOR BOLTS IN ALL 4 CORNERS AS SHOWN ON THE DRAWING</w:t>
            </w:r>
            <w:r>
              <w:rPr>
                <w:sz w:val="14"/>
                <w:szCs w:val="14"/>
              </w:rPr>
              <w:t xml:space="preserve"> ATTACHED AS EXHIBIT A;</w:t>
            </w:r>
            <w:r w:rsidRPr="00B21CB7">
              <w:rPr>
                <w:sz w:val="14"/>
                <w:szCs w:val="14"/>
              </w:rPr>
              <w:t xml:space="preserve"> </w:t>
            </w:r>
          </w:p>
          <w:p w14:paraId="323CD116" w14:textId="77777777" w:rsidR="00993506" w:rsidRPr="00B21CB7" w:rsidRDefault="00993506" w:rsidP="00EB4CF2">
            <w:pPr>
              <w:ind w:left="360"/>
              <w:rPr>
                <w:sz w:val="14"/>
                <w:szCs w:val="14"/>
              </w:rPr>
            </w:pPr>
          </w:p>
          <w:p w14:paraId="622E1946" w14:textId="77777777" w:rsidR="00993506" w:rsidRPr="00B21CB7" w:rsidRDefault="00993506" w:rsidP="00EB4CF2">
            <w:pPr>
              <w:ind w:left="360"/>
              <w:rPr>
                <w:sz w:val="14"/>
                <w:szCs w:val="14"/>
              </w:rPr>
            </w:pPr>
            <w:r>
              <w:rPr>
                <w:sz w:val="14"/>
                <w:szCs w:val="14"/>
              </w:rPr>
              <w:t>B)</w:t>
            </w:r>
            <w:r>
              <w:rPr>
                <w:sz w:val="14"/>
                <w:szCs w:val="14"/>
              </w:rPr>
              <w:tab/>
            </w:r>
            <w:r w:rsidRPr="00B21CB7">
              <w:rPr>
                <w:sz w:val="14"/>
                <w:szCs w:val="14"/>
              </w:rPr>
              <w:t>ALL TROUGHS AND COVERS THAT ARE ON AN ASSEMBLED ORDER OR A PARTS ORDER SHALL</w:t>
            </w:r>
            <w:r>
              <w:rPr>
                <w:sz w:val="14"/>
                <w:szCs w:val="14"/>
              </w:rPr>
              <w:t xml:space="preserve"> </w:t>
            </w:r>
            <w:r w:rsidRPr="00B21CB7">
              <w:rPr>
                <w:sz w:val="14"/>
                <w:szCs w:val="14"/>
              </w:rPr>
              <w:t>HAVE THE COVER PLACED ON THE TROU</w:t>
            </w:r>
            <w:r>
              <w:rPr>
                <w:sz w:val="14"/>
                <w:szCs w:val="14"/>
              </w:rPr>
              <w:t>GH AND BOLTED IN ALL 4 CORNERS;</w:t>
            </w:r>
          </w:p>
          <w:p w14:paraId="1D8C7BEE" w14:textId="77777777" w:rsidR="00993506" w:rsidRPr="00B21CB7" w:rsidRDefault="00993506" w:rsidP="00EB4CF2">
            <w:pPr>
              <w:ind w:left="360"/>
              <w:rPr>
                <w:sz w:val="14"/>
                <w:szCs w:val="14"/>
              </w:rPr>
            </w:pPr>
          </w:p>
          <w:p w14:paraId="317B29B6" w14:textId="77777777" w:rsidR="00993506" w:rsidRDefault="00993506" w:rsidP="00EB4CF2">
            <w:pPr>
              <w:ind w:left="360"/>
              <w:rPr>
                <w:sz w:val="14"/>
                <w:szCs w:val="14"/>
              </w:rPr>
            </w:pPr>
            <w:r>
              <w:rPr>
                <w:sz w:val="14"/>
                <w:szCs w:val="14"/>
              </w:rPr>
              <w:t>C)</w:t>
            </w:r>
            <w:r>
              <w:rPr>
                <w:sz w:val="14"/>
                <w:szCs w:val="14"/>
              </w:rPr>
              <w:tab/>
            </w:r>
            <w:r w:rsidRPr="00B21CB7">
              <w:rPr>
                <w:sz w:val="14"/>
                <w:szCs w:val="14"/>
              </w:rPr>
              <w:t>COVERS SHALL BEGIN AND TERMINATE AT THE TROUGH CONNECTING FLANGE</w:t>
            </w:r>
            <w:r>
              <w:rPr>
                <w:sz w:val="14"/>
                <w:szCs w:val="14"/>
              </w:rPr>
              <w:t xml:space="preserve"> AND </w:t>
            </w:r>
            <w:r w:rsidRPr="00B21CB7">
              <w:rPr>
                <w:sz w:val="14"/>
                <w:szCs w:val="14"/>
              </w:rPr>
              <w:t>SHALL NOT OVERLAP</w:t>
            </w:r>
            <w:r>
              <w:rPr>
                <w:sz w:val="14"/>
                <w:szCs w:val="14"/>
              </w:rPr>
              <w:t xml:space="preserve"> WITH THE TROUGH ENDS;</w:t>
            </w:r>
          </w:p>
          <w:p w14:paraId="5CFBF332" w14:textId="77777777" w:rsidR="00993506" w:rsidRPr="00307DDC" w:rsidRDefault="00993506" w:rsidP="00EB4CF2">
            <w:pPr>
              <w:ind w:left="360"/>
              <w:rPr>
                <w:sz w:val="14"/>
                <w:szCs w:val="14"/>
              </w:rPr>
            </w:pPr>
          </w:p>
          <w:p w14:paraId="48ADBB53" w14:textId="77777777" w:rsidR="00993506" w:rsidRPr="00307DDC" w:rsidRDefault="00993506" w:rsidP="00EB4CF2">
            <w:pPr>
              <w:ind w:left="360"/>
              <w:rPr>
                <w:sz w:val="14"/>
                <w:szCs w:val="14"/>
              </w:rPr>
            </w:pPr>
            <w:r>
              <w:rPr>
                <w:sz w:val="14"/>
                <w:szCs w:val="14"/>
              </w:rPr>
              <w:t>D)</w:t>
            </w:r>
            <w:r>
              <w:rPr>
                <w:sz w:val="14"/>
                <w:szCs w:val="14"/>
              </w:rPr>
              <w:tab/>
            </w:r>
            <w:r w:rsidRPr="00307DDC">
              <w:rPr>
                <w:sz w:val="14"/>
                <w:szCs w:val="14"/>
              </w:rPr>
              <w:t>PURCHASER</w:t>
            </w:r>
            <w:r>
              <w:rPr>
                <w:sz w:val="14"/>
                <w:szCs w:val="14"/>
              </w:rPr>
              <w:t xml:space="preserve"> IS SOLELY</w:t>
            </w:r>
            <w:r w:rsidRPr="00307DDC">
              <w:rPr>
                <w:sz w:val="14"/>
                <w:szCs w:val="14"/>
              </w:rPr>
              <w:t xml:space="preserve"> RESPONSIB</w:t>
            </w:r>
            <w:r>
              <w:rPr>
                <w:sz w:val="14"/>
                <w:szCs w:val="14"/>
              </w:rPr>
              <w:t xml:space="preserve">LE </w:t>
            </w:r>
            <w:r w:rsidRPr="00307DDC">
              <w:rPr>
                <w:sz w:val="14"/>
                <w:szCs w:val="14"/>
              </w:rPr>
              <w:t xml:space="preserve">FOR </w:t>
            </w:r>
            <w:r>
              <w:rPr>
                <w:sz w:val="14"/>
                <w:szCs w:val="14"/>
              </w:rPr>
              <w:t>THE SAFE OPERATION OF THE CONVEYOR AND USE OF CONVEYOR IN COMPLIANCE WITH</w:t>
            </w:r>
            <w:r w:rsidRPr="00307DDC">
              <w:rPr>
                <w:sz w:val="14"/>
                <w:szCs w:val="14"/>
              </w:rPr>
              <w:t xml:space="preserve"> OSHA AND </w:t>
            </w:r>
            <w:r>
              <w:rPr>
                <w:sz w:val="14"/>
                <w:szCs w:val="14"/>
              </w:rPr>
              <w:t>MINE SAFETY AND HEALTH ADMINISTRATION (</w:t>
            </w:r>
            <w:r w:rsidRPr="00307DDC">
              <w:rPr>
                <w:sz w:val="14"/>
                <w:szCs w:val="14"/>
              </w:rPr>
              <w:t>MSHA</w:t>
            </w:r>
            <w:r>
              <w:rPr>
                <w:sz w:val="14"/>
                <w:szCs w:val="14"/>
              </w:rPr>
              <w:t>) REGULATIONS FOR CONVEYOR INTA</w:t>
            </w:r>
            <w:r w:rsidRPr="00307DDC">
              <w:rPr>
                <w:sz w:val="14"/>
                <w:szCs w:val="14"/>
              </w:rPr>
              <w:t>LLATION, OPERATION, GUARDING, AND TRAINING</w:t>
            </w:r>
            <w:r>
              <w:rPr>
                <w:sz w:val="14"/>
                <w:szCs w:val="14"/>
              </w:rPr>
              <w:t>; AND</w:t>
            </w:r>
          </w:p>
          <w:p w14:paraId="4BF84A26" w14:textId="77777777" w:rsidR="00993506" w:rsidRPr="00307DDC" w:rsidRDefault="00993506" w:rsidP="00EB4CF2">
            <w:pPr>
              <w:ind w:left="360"/>
              <w:rPr>
                <w:sz w:val="14"/>
                <w:szCs w:val="14"/>
              </w:rPr>
            </w:pPr>
          </w:p>
          <w:p w14:paraId="0F417C55" w14:textId="77777777" w:rsidR="00993506" w:rsidRPr="00307DDC" w:rsidRDefault="00993506" w:rsidP="00EB4CF2">
            <w:pPr>
              <w:ind w:left="360"/>
              <w:rPr>
                <w:sz w:val="14"/>
                <w:szCs w:val="14"/>
              </w:rPr>
            </w:pPr>
            <w:r w:rsidRPr="00307DDC">
              <w:rPr>
                <w:sz w:val="14"/>
                <w:szCs w:val="14"/>
              </w:rPr>
              <w:t xml:space="preserve">E) </w:t>
            </w:r>
            <w:r>
              <w:rPr>
                <w:sz w:val="14"/>
                <w:szCs w:val="14"/>
              </w:rPr>
              <w:tab/>
            </w:r>
            <w:r w:rsidRPr="00307DDC">
              <w:rPr>
                <w:sz w:val="14"/>
                <w:szCs w:val="14"/>
              </w:rPr>
              <w:t xml:space="preserve">THERE IS INCREASED RISK OF INJURY OR DEATH IF THE CONVEYOR IS NOT INSTALLED AND OPERATED IN COMPLIANCE </w:t>
            </w:r>
            <w:r>
              <w:rPr>
                <w:sz w:val="14"/>
                <w:szCs w:val="14"/>
              </w:rPr>
              <w:t>THE RULES AND THE FOREGOING</w:t>
            </w:r>
            <w:r w:rsidRPr="00307DDC">
              <w:rPr>
                <w:sz w:val="14"/>
                <w:szCs w:val="14"/>
              </w:rPr>
              <w:t>.</w:t>
            </w:r>
          </w:p>
          <w:p w14:paraId="5E4B8B44" w14:textId="77777777" w:rsidR="00993506" w:rsidRDefault="00993506" w:rsidP="00EB4CF2">
            <w:pPr>
              <w:rPr>
                <w:sz w:val="14"/>
                <w:szCs w:val="14"/>
              </w:rPr>
            </w:pPr>
          </w:p>
          <w:p w14:paraId="132A86FF" w14:textId="77777777" w:rsidR="00993506" w:rsidRDefault="00993506" w:rsidP="00EB4CF2">
            <w:pPr>
              <w:rPr>
                <w:sz w:val="14"/>
                <w:szCs w:val="14"/>
              </w:rPr>
            </w:pPr>
            <w:r w:rsidRPr="00CF4F94">
              <w:rPr>
                <w:sz w:val="14"/>
                <w:szCs w:val="14"/>
              </w:rPr>
              <w:t xml:space="preserve">Purchaser acknowledges </w:t>
            </w:r>
            <w:r>
              <w:rPr>
                <w:sz w:val="14"/>
                <w:szCs w:val="14"/>
              </w:rPr>
              <w:t>that its</w:t>
            </w:r>
            <w:r w:rsidRPr="00CF4F94">
              <w:rPr>
                <w:sz w:val="14"/>
                <w:szCs w:val="14"/>
              </w:rPr>
              <w:t xml:space="preserve"> compliance with the Rules is a material term and condition of this Contract.</w:t>
            </w:r>
            <w:r>
              <w:rPr>
                <w:sz w:val="14"/>
                <w:szCs w:val="14"/>
              </w:rPr>
              <w:t xml:space="preserve"> Purchaser shall require any third party operating, installing, or otherwise using the Conveyor to execute a written agreement requiring it to abide by the terms and conditions set forth herein prior to such party’s operation, installation, or other use of the Conveyor.</w:t>
            </w:r>
            <w:r w:rsidRPr="00CF4F94">
              <w:rPr>
                <w:sz w:val="14"/>
                <w:szCs w:val="14"/>
              </w:rPr>
              <w:t xml:space="preserve"> </w:t>
            </w:r>
          </w:p>
          <w:p w14:paraId="6189AF90" w14:textId="77777777" w:rsidR="00993506" w:rsidRPr="00CF4F94" w:rsidRDefault="00993506" w:rsidP="00EB4CF2">
            <w:pPr>
              <w:rPr>
                <w:sz w:val="14"/>
                <w:szCs w:val="14"/>
              </w:rPr>
            </w:pPr>
            <w:r w:rsidRPr="00CF4F94">
              <w:rPr>
                <w:sz w:val="14"/>
                <w:szCs w:val="14"/>
              </w:rPr>
              <w:t xml:space="preserve">    </w:t>
            </w:r>
          </w:p>
          <w:p w14:paraId="7A2119BA" w14:textId="77777777" w:rsidR="00993506" w:rsidRDefault="00993506" w:rsidP="00EB4CF2">
            <w:pPr>
              <w:rPr>
                <w:sz w:val="14"/>
                <w:szCs w:val="14"/>
              </w:rPr>
            </w:pPr>
            <w:r w:rsidRPr="00CF4F94">
              <w:rPr>
                <w:b/>
                <w:bCs/>
                <w:sz w:val="14"/>
                <w:szCs w:val="14"/>
                <w:u w:val="single"/>
              </w:rPr>
              <w:t>INDEMNIFICATION.</w:t>
            </w:r>
            <w:r w:rsidRPr="00CF4F94">
              <w:rPr>
                <w:sz w:val="14"/>
                <w:szCs w:val="14"/>
              </w:rPr>
              <w:t xml:space="preserve"> Purchaser agrees to indemnify and hold harmless SCC </w:t>
            </w:r>
            <w:r>
              <w:rPr>
                <w:sz w:val="14"/>
                <w:szCs w:val="14"/>
              </w:rPr>
              <w:t xml:space="preserve">and its </w:t>
            </w:r>
            <w:r w:rsidRPr="00B21CB7">
              <w:rPr>
                <w:sz w:val="14"/>
                <w:szCs w:val="14"/>
              </w:rPr>
              <w:t xml:space="preserve">directors, officers, shareholders, </w:t>
            </w:r>
            <w:r>
              <w:rPr>
                <w:sz w:val="14"/>
                <w:szCs w:val="14"/>
              </w:rPr>
              <w:t xml:space="preserve">and </w:t>
            </w:r>
            <w:r w:rsidRPr="00B21CB7">
              <w:rPr>
                <w:sz w:val="14"/>
                <w:szCs w:val="14"/>
              </w:rPr>
              <w:t>employees, from and against all claims, demands, causes of action, liability, loss</w:t>
            </w:r>
            <w:r>
              <w:rPr>
                <w:sz w:val="14"/>
                <w:szCs w:val="14"/>
              </w:rPr>
              <w:t>,</w:t>
            </w:r>
            <w:r w:rsidRPr="00B21CB7">
              <w:rPr>
                <w:sz w:val="14"/>
                <w:szCs w:val="14"/>
              </w:rPr>
              <w:t xml:space="preserve"> or expense</w:t>
            </w:r>
            <w:r>
              <w:rPr>
                <w:sz w:val="14"/>
                <w:szCs w:val="14"/>
              </w:rPr>
              <w:t xml:space="preserve"> (including reasonable attorneys’ fees)</w:t>
            </w:r>
            <w:r w:rsidRPr="00B21CB7">
              <w:rPr>
                <w:sz w:val="14"/>
                <w:szCs w:val="14"/>
              </w:rPr>
              <w:t xml:space="preserve"> arising f</w:t>
            </w:r>
            <w:r>
              <w:rPr>
                <w:sz w:val="14"/>
                <w:szCs w:val="14"/>
              </w:rPr>
              <w:t xml:space="preserve">rom or relating to the use of the Conveyor by a third party or Purchaser’s: (1) </w:t>
            </w:r>
            <w:r w:rsidRPr="000F0D95">
              <w:rPr>
                <w:sz w:val="14"/>
                <w:szCs w:val="14"/>
              </w:rPr>
              <w:t>negligence or willful</w:t>
            </w:r>
            <w:r>
              <w:rPr>
                <w:sz w:val="14"/>
                <w:szCs w:val="14"/>
              </w:rPr>
              <w:t xml:space="preserve"> misconduct; (2) </w:t>
            </w:r>
            <w:r w:rsidRPr="00B21CB7">
              <w:rPr>
                <w:sz w:val="14"/>
                <w:szCs w:val="14"/>
              </w:rPr>
              <w:t xml:space="preserve">misuse, abuse, alteration, </w:t>
            </w:r>
            <w:r>
              <w:rPr>
                <w:sz w:val="14"/>
                <w:szCs w:val="14"/>
              </w:rPr>
              <w:t xml:space="preserve">modification, </w:t>
            </w:r>
            <w:r w:rsidRPr="00B21CB7">
              <w:rPr>
                <w:sz w:val="14"/>
                <w:szCs w:val="14"/>
              </w:rPr>
              <w:t>or negligent or improper operation or storage</w:t>
            </w:r>
            <w:r>
              <w:rPr>
                <w:sz w:val="14"/>
                <w:szCs w:val="14"/>
              </w:rPr>
              <w:t xml:space="preserve"> of the Conveyor; (3) </w:t>
            </w:r>
            <w:r w:rsidRPr="00B21CB7">
              <w:rPr>
                <w:sz w:val="14"/>
                <w:szCs w:val="14"/>
              </w:rPr>
              <w:t>deviation from or failure to comply with the</w:t>
            </w:r>
            <w:r>
              <w:rPr>
                <w:sz w:val="14"/>
                <w:szCs w:val="14"/>
              </w:rPr>
              <w:t xml:space="preserve"> Rules; or (4) breach of the Contract.</w:t>
            </w:r>
          </w:p>
          <w:p w14:paraId="62E4DC6B" w14:textId="77777777" w:rsidR="00993506" w:rsidRPr="00AB68EC" w:rsidRDefault="00993506" w:rsidP="00EB4CF2">
            <w:pPr>
              <w:rPr>
                <w:sz w:val="20"/>
                <w:szCs w:val="20"/>
              </w:rPr>
            </w:pPr>
          </w:p>
          <w:p w14:paraId="00E8EBC9" w14:textId="77777777" w:rsidR="00993506" w:rsidRPr="00B929EA" w:rsidRDefault="00993506" w:rsidP="000A0E45">
            <w:pPr>
              <w:rPr>
                <w:b/>
                <w:color w:val="FF0000"/>
                <w:sz w:val="14"/>
              </w:rPr>
            </w:pPr>
          </w:p>
        </w:tc>
        <w:tc>
          <w:tcPr>
            <w:tcW w:w="5632" w:type="dxa"/>
          </w:tcPr>
          <w:p w14:paraId="02AA3B9D" w14:textId="77777777" w:rsidR="00993506" w:rsidRPr="00AB68EC" w:rsidRDefault="00993506" w:rsidP="00EB4CF2">
            <w:pPr>
              <w:rPr>
                <w:sz w:val="20"/>
                <w:szCs w:val="20"/>
              </w:rPr>
            </w:pPr>
            <w:r w:rsidRPr="00AB68EC">
              <w:rPr>
                <w:b/>
                <w:bCs/>
                <w:sz w:val="20"/>
                <w:szCs w:val="20"/>
                <w:u w:val="single"/>
              </w:rPr>
              <w:t>LIMITED WARRANTY</w:t>
            </w:r>
            <w:r>
              <w:rPr>
                <w:b/>
                <w:bCs/>
                <w:sz w:val="20"/>
                <w:szCs w:val="20"/>
                <w:u w:val="single"/>
              </w:rPr>
              <w:t xml:space="preserve"> AND DISCLAIMER</w:t>
            </w:r>
            <w:r w:rsidRPr="00AB68EC">
              <w:rPr>
                <w:b/>
                <w:bCs/>
                <w:sz w:val="20"/>
                <w:szCs w:val="20"/>
                <w:u w:val="single"/>
              </w:rPr>
              <w:t>.</w:t>
            </w:r>
            <w:r w:rsidRPr="00AB68EC">
              <w:rPr>
                <w:sz w:val="20"/>
                <w:szCs w:val="20"/>
              </w:rPr>
              <w:t xml:space="preserve"> </w:t>
            </w:r>
          </w:p>
          <w:p w14:paraId="57BDB55A" w14:textId="77777777" w:rsidR="00993506" w:rsidRPr="00AB68EC" w:rsidRDefault="00993506" w:rsidP="00EB4CF2">
            <w:pPr>
              <w:rPr>
                <w:sz w:val="20"/>
                <w:szCs w:val="20"/>
              </w:rPr>
            </w:pPr>
          </w:p>
          <w:p w14:paraId="23E30F54" w14:textId="77777777" w:rsidR="00993506" w:rsidRPr="00AB68EC" w:rsidRDefault="00993506" w:rsidP="00EB4CF2">
            <w:pPr>
              <w:rPr>
                <w:sz w:val="20"/>
                <w:szCs w:val="20"/>
              </w:rPr>
            </w:pPr>
            <w:r>
              <w:rPr>
                <w:sz w:val="20"/>
                <w:szCs w:val="20"/>
              </w:rPr>
              <w:t>A</w:t>
            </w:r>
            <w:r w:rsidRPr="00AB68EC">
              <w:rPr>
                <w:sz w:val="20"/>
                <w:szCs w:val="20"/>
              </w:rPr>
              <w:t>)  THE LIMITED WARRANTY CONTAINED HEREIN SHALL BE IN LIEU OF ANY OTHER WARRANTY, WHETHER EXPRESS OR IMPLIED, INCLUDING, WITHOUT LIMITATION, ANY WARRANTIES OF FITNESS FOR A PARTICULAR PURPOSE, INTENDED USE, OR MERCHANTABILITY, SAID WARRANTIES, AND ALL OTHER WARRANTIES</w:t>
            </w:r>
            <w:r>
              <w:rPr>
                <w:sz w:val="20"/>
                <w:szCs w:val="20"/>
              </w:rPr>
              <w:t xml:space="preserve"> EXCEPT THE EXPRESS LIMITED WARRANTY CONTAINED HEREIN</w:t>
            </w:r>
            <w:r w:rsidRPr="00AB68EC">
              <w:rPr>
                <w:sz w:val="20"/>
                <w:szCs w:val="20"/>
              </w:rPr>
              <w:t>, BEING EXPRESSLY DISCLAIMED.</w:t>
            </w:r>
          </w:p>
          <w:p w14:paraId="58CFDBA3" w14:textId="77777777" w:rsidR="00993506" w:rsidRPr="00AB68EC" w:rsidRDefault="00993506" w:rsidP="00EB4CF2">
            <w:pPr>
              <w:rPr>
                <w:sz w:val="20"/>
                <w:szCs w:val="20"/>
              </w:rPr>
            </w:pPr>
          </w:p>
          <w:p w14:paraId="3929D90D" w14:textId="77777777" w:rsidR="00993506" w:rsidRPr="00AB68EC" w:rsidRDefault="00993506" w:rsidP="00EB4CF2">
            <w:pPr>
              <w:rPr>
                <w:sz w:val="20"/>
                <w:szCs w:val="20"/>
              </w:rPr>
            </w:pPr>
            <w:r w:rsidRPr="00AB68EC">
              <w:rPr>
                <w:sz w:val="20"/>
                <w:szCs w:val="20"/>
              </w:rPr>
              <w:t>B) WHERE APPLICABLE LAW PROHIBITS THE DISCLAIMER OF AN IMPLIED WARRANTY PRIOR TO THE EXPIRATION OF AN EXPRESS WARRANTY, THEN, AND ONLY IN THAT CASE, SCC’S DISCLAIMER OF SUCH IMPLIED WARRANT</w:t>
            </w:r>
            <w:r>
              <w:rPr>
                <w:sz w:val="20"/>
                <w:szCs w:val="20"/>
              </w:rPr>
              <w:t>Y</w:t>
            </w:r>
            <w:r w:rsidRPr="00AB68EC">
              <w:rPr>
                <w:sz w:val="20"/>
                <w:szCs w:val="20"/>
              </w:rPr>
              <w:t xml:space="preserve"> SHALL TAKE EFFECT IMMEDIATELY UPON THE EXPIRATION OF THE EXPRESS </w:t>
            </w:r>
            <w:r>
              <w:rPr>
                <w:sz w:val="20"/>
                <w:szCs w:val="20"/>
              </w:rPr>
              <w:t xml:space="preserve">LIMITEED </w:t>
            </w:r>
            <w:r w:rsidRPr="00AB68EC">
              <w:rPr>
                <w:sz w:val="20"/>
                <w:szCs w:val="20"/>
              </w:rPr>
              <w:t>WARRANTY SET FORTH HEREIN. PURCHASER ACKNOWLEDGES THAT ITS ACCEPTANCE OF SCC'S DISCLAIMER OF WARRANTIES IS A</w:t>
            </w:r>
            <w:r>
              <w:rPr>
                <w:sz w:val="20"/>
                <w:szCs w:val="20"/>
              </w:rPr>
              <w:t xml:space="preserve"> MATERIAL TERM AND CONDITION O</w:t>
            </w:r>
            <w:r w:rsidRPr="00AB68EC">
              <w:rPr>
                <w:sz w:val="20"/>
                <w:szCs w:val="20"/>
              </w:rPr>
              <w:t>F TH</w:t>
            </w:r>
            <w:r>
              <w:rPr>
                <w:sz w:val="20"/>
                <w:szCs w:val="20"/>
              </w:rPr>
              <w:t>E</w:t>
            </w:r>
            <w:r w:rsidRPr="00AB68EC">
              <w:rPr>
                <w:sz w:val="20"/>
                <w:szCs w:val="20"/>
              </w:rPr>
              <w:t xml:space="preserve"> CONTRACT.</w:t>
            </w:r>
          </w:p>
          <w:p w14:paraId="1578A396" w14:textId="77777777" w:rsidR="00993506" w:rsidRDefault="00993506" w:rsidP="00EB4CF2">
            <w:pPr>
              <w:rPr>
                <w:sz w:val="14"/>
                <w:szCs w:val="14"/>
              </w:rPr>
            </w:pPr>
          </w:p>
          <w:p w14:paraId="50287F7E" w14:textId="77777777" w:rsidR="00993506" w:rsidRDefault="00993506" w:rsidP="00EB4CF2">
            <w:pPr>
              <w:rPr>
                <w:sz w:val="14"/>
                <w:szCs w:val="14"/>
              </w:rPr>
            </w:pPr>
            <w:r>
              <w:rPr>
                <w:sz w:val="20"/>
                <w:szCs w:val="20"/>
              </w:rPr>
              <w:t xml:space="preserve">C)  </w:t>
            </w:r>
            <w:r w:rsidRPr="00EA3C5C">
              <w:rPr>
                <w:sz w:val="14"/>
                <w:szCs w:val="14"/>
              </w:rPr>
              <w:t xml:space="preserve">SCC warrants that the Conveyor </w:t>
            </w:r>
            <w:r>
              <w:rPr>
                <w:sz w:val="14"/>
                <w:szCs w:val="14"/>
              </w:rPr>
              <w:t>shall be</w:t>
            </w:r>
            <w:r w:rsidRPr="00EA3C5C">
              <w:rPr>
                <w:sz w:val="14"/>
                <w:szCs w:val="14"/>
              </w:rPr>
              <w:t xml:space="preserve"> free from defects in material and</w:t>
            </w:r>
          </w:p>
          <w:p w14:paraId="3CAFE1FC" w14:textId="77777777" w:rsidR="00993506" w:rsidRDefault="00993506" w:rsidP="00EB4CF2">
            <w:pPr>
              <w:rPr>
                <w:sz w:val="20"/>
                <w:szCs w:val="20"/>
              </w:rPr>
            </w:pPr>
            <w:r w:rsidRPr="00EA3C5C">
              <w:rPr>
                <w:sz w:val="14"/>
                <w:szCs w:val="14"/>
              </w:rPr>
              <w:t xml:space="preserve">workmanship at the time of shipment </w:t>
            </w:r>
            <w:r>
              <w:rPr>
                <w:sz w:val="14"/>
                <w:szCs w:val="14"/>
              </w:rPr>
              <w:t xml:space="preserve">to Purchaser </w:t>
            </w:r>
            <w:r w:rsidRPr="00EA3C5C">
              <w:rPr>
                <w:sz w:val="14"/>
                <w:szCs w:val="14"/>
              </w:rPr>
              <w:t xml:space="preserve">and for </w:t>
            </w:r>
            <w:r w:rsidRPr="00CF4F94">
              <w:rPr>
                <w:sz w:val="14"/>
                <w:szCs w:val="14"/>
              </w:rPr>
              <w:t xml:space="preserve">one (1) year </w:t>
            </w:r>
            <w:r>
              <w:rPr>
                <w:sz w:val="14"/>
                <w:szCs w:val="14"/>
              </w:rPr>
              <w:t>there</w:t>
            </w:r>
            <w:r w:rsidRPr="00CF4F94">
              <w:rPr>
                <w:sz w:val="14"/>
                <w:szCs w:val="14"/>
              </w:rPr>
              <w:t xml:space="preserve">after.  SCC will repair or replace, at SCC’s option and cost, </w:t>
            </w:r>
            <w:r>
              <w:rPr>
                <w:sz w:val="14"/>
                <w:szCs w:val="14"/>
              </w:rPr>
              <w:t>the</w:t>
            </w:r>
            <w:r w:rsidRPr="00CF4F94">
              <w:rPr>
                <w:sz w:val="14"/>
                <w:szCs w:val="14"/>
              </w:rPr>
              <w:t xml:space="preserve"> Conveyor </w:t>
            </w:r>
            <w:r>
              <w:rPr>
                <w:sz w:val="14"/>
                <w:szCs w:val="14"/>
              </w:rPr>
              <w:t>if it</w:t>
            </w:r>
            <w:r w:rsidRPr="00CF4F94">
              <w:rPr>
                <w:sz w:val="14"/>
                <w:szCs w:val="14"/>
              </w:rPr>
              <w:t xml:space="preserve"> is shown to SCC's satisfaction to have been defective prior to shipment to Purchaser, provided the Conveyor claimed defective is made available for SCC's inspection within ten (10) days after the Purchaser gains knowledge of the purported defect. </w:t>
            </w:r>
            <w:r>
              <w:rPr>
                <w:sz w:val="14"/>
                <w:szCs w:val="14"/>
              </w:rPr>
              <w:t>The method of re</w:t>
            </w:r>
            <w:r w:rsidRPr="00CF4F94">
              <w:rPr>
                <w:sz w:val="14"/>
                <w:szCs w:val="14"/>
              </w:rPr>
              <w:t xml:space="preserve">shipping shall </w:t>
            </w:r>
            <w:r>
              <w:rPr>
                <w:sz w:val="14"/>
                <w:szCs w:val="14"/>
              </w:rPr>
              <w:t>determine by</w:t>
            </w:r>
            <w:r w:rsidRPr="00CF4F94">
              <w:rPr>
                <w:sz w:val="14"/>
                <w:szCs w:val="14"/>
              </w:rPr>
              <w:t xml:space="preserve"> SCC</w:t>
            </w:r>
            <w:r>
              <w:rPr>
                <w:sz w:val="14"/>
                <w:szCs w:val="14"/>
              </w:rPr>
              <w:t xml:space="preserve"> in its sole discretion, and reshipping shall be at</w:t>
            </w:r>
            <w:r w:rsidRPr="00CF4F94">
              <w:rPr>
                <w:sz w:val="14"/>
                <w:szCs w:val="14"/>
              </w:rPr>
              <w:t xml:space="preserve"> Purchaser’s expense.  </w:t>
            </w:r>
            <w:r>
              <w:rPr>
                <w:sz w:val="14"/>
                <w:szCs w:val="14"/>
              </w:rPr>
              <w:t xml:space="preserve">In no event shall SCC </w:t>
            </w:r>
            <w:r w:rsidRPr="00CF4F94">
              <w:rPr>
                <w:sz w:val="14"/>
                <w:szCs w:val="14"/>
              </w:rPr>
              <w:t>be responsible for the cost of disassembly, assembly, storage, or disposal</w:t>
            </w:r>
            <w:r>
              <w:rPr>
                <w:sz w:val="14"/>
                <w:szCs w:val="14"/>
              </w:rPr>
              <w:t xml:space="preserve"> of the Conveyor or any replacement thereof</w:t>
            </w:r>
            <w:r w:rsidRPr="00CF4F94">
              <w:rPr>
                <w:sz w:val="14"/>
                <w:szCs w:val="14"/>
              </w:rPr>
              <w:t xml:space="preserve">.  This warranty </w:t>
            </w:r>
            <w:r w:rsidRPr="00EA3C5C">
              <w:rPr>
                <w:sz w:val="14"/>
                <w:szCs w:val="14"/>
              </w:rPr>
              <w:t xml:space="preserve">shall </w:t>
            </w:r>
            <w:r>
              <w:rPr>
                <w:sz w:val="14"/>
                <w:szCs w:val="14"/>
              </w:rPr>
              <w:t xml:space="preserve">not apply with respect to defects caused by: </w:t>
            </w:r>
            <w:r w:rsidRPr="00EA3C5C">
              <w:rPr>
                <w:sz w:val="14"/>
                <w:szCs w:val="14"/>
              </w:rPr>
              <w:t xml:space="preserve"> (</w:t>
            </w:r>
            <w:r>
              <w:rPr>
                <w:sz w:val="14"/>
                <w:szCs w:val="14"/>
              </w:rPr>
              <w:t>1) normal wear and tear;</w:t>
            </w:r>
            <w:r w:rsidRPr="00EA3C5C">
              <w:rPr>
                <w:sz w:val="14"/>
                <w:szCs w:val="14"/>
              </w:rPr>
              <w:t xml:space="preserve"> (</w:t>
            </w:r>
            <w:r>
              <w:rPr>
                <w:sz w:val="14"/>
                <w:szCs w:val="14"/>
              </w:rPr>
              <w:t>2</w:t>
            </w:r>
            <w:r w:rsidRPr="00EA3C5C">
              <w:rPr>
                <w:sz w:val="14"/>
                <w:szCs w:val="14"/>
              </w:rPr>
              <w:t>) accident, disaste</w:t>
            </w:r>
            <w:r>
              <w:rPr>
                <w:sz w:val="14"/>
                <w:szCs w:val="14"/>
              </w:rPr>
              <w:t xml:space="preserve">r, or event of force majeure; (3) </w:t>
            </w:r>
            <w:r w:rsidRPr="000F0D95">
              <w:rPr>
                <w:sz w:val="14"/>
                <w:szCs w:val="14"/>
              </w:rPr>
              <w:t>negligence or willful</w:t>
            </w:r>
            <w:r>
              <w:rPr>
                <w:sz w:val="14"/>
                <w:szCs w:val="14"/>
              </w:rPr>
              <w:t xml:space="preserve"> misconduct by a party other than SCC; (4) </w:t>
            </w:r>
            <w:r w:rsidRPr="00B21CB7">
              <w:rPr>
                <w:sz w:val="14"/>
                <w:szCs w:val="14"/>
              </w:rPr>
              <w:t xml:space="preserve">misuse, abuse, alteration, </w:t>
            </w:r>
            <w:r>
              <w:rPr>
                <w:sz w:val="14"/>
                <w:szCs w:val="14"/>
              </w:rPr>
              <w:t xml:space="preserve">modification, </w:t>
            </w:r>
            <w:r w:rsidRPr="00B21CB7">
              <w:rPr>
                <w:sz w:val="14"/>
                <w:szCs w:val="14"/>
              </w:rPr>
              <w:t>or negligent or improper operation or storage</w:t>
            </w:r>
            <w:r>
              <w:rPr>
                <w:sz w:val="14"/>
                <w:szCs w:val="14"/>
              </w:rPr>
              <w:t xml:space="preserve"> of the Conveyor by a party other than SCC; (5) </w:t>
            </w:r>
            <w:r w:rsidRPr="00B21CB7">
              <w:rPr>
                <w:sz w:val="14"/>
                <w:szCs w:val="14"/>
              </w:rPr>
              <w:t>deviation from or failure to comply with the</w:t>
            </w:r>
            <w:r>
              <w:rPr>
                <w:sz w:val="14"/>
                <w:szCs w:val="14"/>
              </w:rPr>
              <w:t xml:space="preserve"> Rules by any party other than SCC; or (6) breach of the Contract by any party other than SCC. Furthermore, this warranty shall terminate immediately upon any sale, assignment or other transfer of the Conveyor by Purchaser</w:t>
            </w:r>
            <w:r w:rsidRPr="00CF4F94">
              <w:rPr>
                <w:sz w:val="14"/>
                <w:szCs w:val="14"/>
              </w:rPr>
              <w:t xml:space="preserve">.  SCC does not warrant </w:t>
            </w:r>
            <w:r>
              <w:rPr>
                <w:sz w:val="14"/>
                <w:szCs w:val="14"/>
              </w:rPr>
              <w:t xml:space="preserve">the </w:t>
            </w:r>
            <w:r w:rsidRPr="00CF4F94">
              <w:rPr>
                <w:sz w:val="14"/>
                <w:szCs w:val="14"/>
              </w:rPr>
              <w:t>uninterrupted or error</w:t>
            </w:r>
            <w:r>
              <w:rPr>
                <w:sz w:val="14"/>
                <w:szCs w:val="14"/>
              </w:rPr>
              <w:t>-</w:t>
            </w:r>
            <w:r w:rsidRPr="00CF4F94">
              <w:rPr>
                <w:sz w:val="14"/>
                <w:szCs w:val="14"/>
              </w:rPr>
              <w:t>free operation of the Conveyor or that SCC will correct all defects</w:t>
            </w:r>
            <w:r>
              <w:rPr>
                <w:sz w:val="14"/>
                <w:szCs w:val="14"/>
              </w:rPr>
              <w:t xml:space="preserve"> in the Conveyor</w:t>
            </w:r>
            <w:r w:rsidRPr="00CF4F94">
              <w:rPr>
                <w:sz w:val="14"/>
                <w:szCs w:val="14"/>
              </w:rPr>
              <w:t>.  This warranty is not transferable</w:t>
            </w:r>
            <w:r>
              <w:rPr>
                <w:sz w:val="14"/>
                <w:szCs w:val="14"/>
              </w:rPr>
              <w:t>.</w:t>
            </w:r>
          </w:p>
          <w:p w14:paraId="427D58E3" w14:textId="77777777" w:rsidR="00993506" w:rsidRDefault="00993506" w:rsidP="00EB4CF2">
            <w:pPr>
              <w:rPr>
                <w:b/>
                <w:sz w:val="20"/>
                <w:szCs w:val="20"/>
                <w:u w:val="single"/>
              </w:rPr>
            </w:pPr>
          </w:p>
          <w:p w14:paraId="5DC7DC39" w14:textId="77777777" w:rsidR="00993506" w:rsidRPr="00AB68EC" w:rsidRDefault="00993506" w:rsidP="00EB4CF2">
            <w:pPr>
              <w:rPr>
                <w:sz w:val="20"/>
                <w:szCs w:val="20"/>
              </w:rPr>
            </w:pPr>
            <w:r w:rsidRPr="00AB68EC">
              <w:rPr>
                <w:b/>
                <w:sz w:val="20"/>
                <w:szCs w:val="20"/>
                <w:u w:val="single"/>
              </w:rPr>
              <w:t>LIMITATION OF LIABILITY.</w:t>
            </w:r>
            <w:r w:rsidRPr="00AB68EC">
              <w:rPr>
                <w:sz w:val="20"/>
                <w:szCs w:val="20"/>
              </w:rPr>
              <w:t xml:space="preserve"> EXCEPT AS PROHIBITED BY LAW, SCC SHALL NOT BE LIABLE TO PURCHASER OR ANY OTHER PARTY FOR PUNITIVE, SPECIAL, INCIDENTAL, CONSEQUENTIAL, INDIRECT</w:t>
            </w:r>
            <w:r>
              <w:rPr>
                <w:sz w:val="20"/>
                <w:szCs w:val="20"/>
              </w:rPr>
              <w:t>,</w:t>
            </w:r>
            <w:r w:rsidRPr="00AB68EC">
              <w:rPr>
                <w:sz w:val="20"/>
                <w:szCs w:val="20"/>
              </w:rPr>
              <w:t xml:space="preserve"> OR OTHER SIMILAR DAMAGES, INCLUDING, BUT NOT LIMITED TO, DAMAGES OR COSTS INCURRED AS A RESULT OF LOSS OF TIME, LOSS OF PRODUCTION, LOSS OF PROFITS OR REVENUE, OR LOSS OF USE OF THE CONVEYOR.  </w:t>
            </w:r>
          </w:p>
          <w:p w14:paraId="575855CA" w14:textId="77777777" w:rsidR="00993506" w:rsidRDefault="00993506" w:rsidP="00EB4CF2">
            <w:pPr>
              <w:rPr>
                <w:b/>
                <w:bCs/>
                <w:sz w:val="14"/>
                <w:szCs w:val="14"/>
                <w:u w:val="single"/>
              </w:rPr>
            </w:pPr>
          </w:p>
          <w:p w14:paraId="72E0137A" w14:textId="77777777" w:rsidR="00993506" w:rsidRDefault="00993506" w:rsidP="00EB4CF2">
            <w:pPr>
              <w:rPr>
                <w:b/>
                <w:bCs/>
                <w:sz w:val="14"/>
                <w:szCs w:val="14"/>
                <w:u w:val="single"/>
              </w:rPr>
            </w:pPr>
          </w:p>
          <w:p w14:paraId="19581B25" w14:textId="77777777" w:rsidR="00993506" w:rsidRDefault="00993506" w:rsidP="00EB4CF2">
            <w:pPr>
              <w:rPr>
                <w:b/>
                <w:bCs/>
                <w:sz w:val="14"/>
                <w:szCs w:val="14"/>
                <w:u w:val="single"/>
              </w:rPr>
            </w:pPr>
          </w:p>
          <w:p w14:paraId="64161C9A" w14:textId="77777777" w:rsidR="00993506" w:rsidRDefault="00993506" w:rsidP="00EB4CF2">
            <w:pPr>
              <w:rPr>
                <w:b/>
                <w:bCs/>
                <w:sz w:val="14"/>
                <w:szCs w:val="14"/>
                <w:u w:val="single"/>
              </w:rPr>
            </w:pPr>
          </w:p>
          <w:p w14:paraId="3F5428B2" w14:textId="77777777" w:rsidR="00993506" w:rsidRDefault="00993506" w:rsidP="00EB4CF2">
            <w:pPr>
              <w:rPr>
                <w:b/>
                <w:bCs/>
                <w:sz w:val="14"/>
                <w:szCs w:val="14"/>
                <w:u w:val="single"/>
              </w:rPr>
            </w:pPr>
          </w:p>
          <w:p w14:paraId="1AAA0BF5" w14:textId="77777777" w:rsidR="00993506" w:rsidRPr="004A05D6" w:rsidRDefault="00993506" w:rsidP="00EB4CF2">
            <w:pPr>
              <w:rPr>
                <w:sz w:val="14"/>
              </w:rPr>
            </w:pPr>
            <w:r>
              <w:rPr>
                <w:sz w:val="14"/>
                <w:szCs w:val="14"/>
              </w:rPr>
              <w:t xml:space="preserve"> </w:t>
            </w:r>
          </w:p>
        </w:tc>
      </w:tr>
    </w:tbl>
    <w:p w14:paraId="03F41CE1" w14:textId="77777777" w:rsidR="000A0E45" w:rsidRDefault="000A0E45" w:rsidP="0064374B"/>
    <w:p w14:paraId="4704A53A" w14:textId="77777777" w:rsidR="000A0E45" w:rsidRDefault="000A0E45" w:rsidP="0064374B"/>
    <w:p w14:paraId="18437279" w14:textId="77777777" w:rsidR="000A0E45" w:rsidRDefault="000A0E45" w:rsidP="0064374B"/>
    <w:tbl>
      <w:tblPr>
        <w:tblW w:w="11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0"/>
        <w:gridCol w:w="5631"/>
      </w:tblGrid>
      <w:tr w:rsidR="0078794C" w14:paraId="75C835AD" w14:textId="77777777" w:rsidTr="00FD7343">
        <w:trPr>
          <w:trHeight w:hRule="exact" w:val="288"/>
          <w:jc w:val="center"/>
        </w:trPr>
        <w:tc>
          <w:tcPr>
            <w:tcW w:w="11261" w:type="dxa"/>
            <w:gridSpan w:val="2"/>
          </w:tcPr>
          <w:p w14:paraId="6E8B3B9C" w14:textId="77777777" w:rsidR="0078794C" w:rsidRPr="00FD7343" w:rsidRDefault="0078794C" w:rsidP="00FD7343">
            <w:pPr>
              <w:shd w:val="clear" w:color="auto" w:fill="FFFFFF"/>
              <w:jc w:val="center"/>
              <w:rPr>
                <w:color w:val="000000"/>
                <w:sz w:val="13"/>
                <w:szCs w:val="13"/>
              </w:rPr>
            </w:pPr>
            <w:r w:rsidRPr="00FD7343">
              <w:rPr>
                <w:rFonts w:ascii="Arial" w:hAnsi="Arial" w:cs="Arial"/>
                <w:b/>
                <w:smallCaps/>
                <w:sz w:val="28"/>
                <w:szCs w:val="28"/>
              </w:rPr>
              <w:lastRenderedPageBreak/>
              <w:t xml:space="preserve">                                                                     conditions of sale</w:t>
            </w:r>
            <w:r w:rsidRPr="00FD7343">
              <w:rPr>
                <w:color w:val="000000"/>
                <w:sz w:val="13"/>
                <w:szCs w:val="13"/>
              </w:rPr>
              <w:t xml:space="preserve">                                                                                   Revised 07/2018</w:t>
            </w:r>
          </w:p>
          <w:p w14:paraId="6E7ABD97" w14:textId="77777777" w:rsidR="0078794C" w:rsidRPr="00FD7343" w:rsidRDefault="0078794C" w:rsidP="002F57B1">
            <w:pPr>
              <w:rPr>
                <w:b/>
                <w:bCs/>
                <w:sz w:val="14"/>
                <w:szCs w:val="14"/>
                <w:u w:val="single"/>
              </w:rPr>
            </w:pPr>
          </w:p>
        </w:tc>
      </w:tr>
      <w:tr w:rsidR="002F57B1" w14:paraId="212B0645" w14:textId="77777777" w:rsidTr="00FD7343">
        <w:trPr>
          <w:jc w:val="center"/>
        </w:trPr>
        <w:tc>
          <w:tcPr>
            <w:tcW w:w="5630" w:type="dxa"/>
          </w:tcPr>
          <w:p w14:paraId="1CC01660" w14:textId="77777777" w:rsidR="002F57B1" w:rsidRPr="00FD7343" w:rsidRDefault="002F57B1" w:rsidP="002F57B1">
            <w:pPr>
              <w:rPr>
                <w:sz w:val="14"/>
                <w:szCs w:val="14"/>
              </w:rPr>
            </w:pPr>
            <w:r w:rsidRPr="00FD7343">
              <w:rPr>
                <w:b/>
                <w:bCs/>
                <w:sz w:val="14"/>
                <w:szCs w:val="14"/>
                <w:u w:val="single"/>
              </w:rPr>
              <w:t>TITLE AND SECURITY INTEREST.</w:t>
            </w:r>
            <w:r w:rsidRPr="00FD7343">
              <w:rPr>
                <w:sz w:val="14"/>
                <w:szCs w:val="14"/>
              </w:rPr>
              <w:t xml:space="preserve"> SCC may transfer possession of the Conveyor to Purchaser prior to Purchaser’s payment of the full amount due to SCC under the Contract. In such a case, it is hereby agreed that: (1) Purchaser grants SCC a security interest and first lien in the Conveyor and any proceeds of Purchaser’s transfer of the Conveyor and authorizes SCC to file the Contract and a UCC financing statement with the appropriate governmental offices to perfect such security interest and secure SCC’s right to payment under the Contract; (2) Upon Purchaser’s breach of the Contract, SCC shall be permitted to enter the Purchaser’s premises to peacefully repossess the Conveyor or to receive the proceeds thereof and take any other actions permitted of a secured party under the UCC; (3) No part of the Conveyor shall be considered a fixture or incorporated into realty by virtue of its attachment to such realty; and (6) SCC shall have the right to file a mechanic's lien against the property upon which the Conveyor is situated and waive SCC's rights to repossess under items (1) and (2) of this paragraph any time before expiration of the time fixed by law for filing such mechanic's lien.  </w:t>
            </w:r>
          </w:p>
          <w:p w14:paraId="10272357" w14:textId="77777777" w:rsidR="002F57B1" w:rsidRPr="00FD7343" w:rsidRDefault="002F57B1" w:rsidP="00FD7343">
            <w:pPr>
              <w:framePr w:hSpace="180" w:wrap="around" w:vAnchor="text" w:hAnchor="margin" w:xAlign="center" w:y="-18"/>
              <w:shd w:val="clear" w:color="auto" w:fill="FFFFFF"/>
              <w:spacing w:line="206" w:lineRule="exact"/>
              <w:jc w:val="both"/>
              <w:rPr>
                <w:b/>
                <w:color w:val="FF0000"/>
                <w:sz w:val="14"/>
              </w:rPr>
            </w:pPr>
          </w:p>
          <w:p w14:paraId="48837880" w14:textId="77777777" w:rsidR="002F57B1" w:rsidRPr="00FD7343" w:rsidRDefault="002F57B1" w:rsidP="002F57B1">
            <w:pPr>
              <w:rPr>
                <w:sz w:val="14"/>
                <w:szCs w:val="14"/>
              </w:rPr>
            </w:pPr>
            <w:r w:rsidRPr="00FD7343">
              <w:rPr>
                <w:b/>
                <w:sz w:val="14"/>
                <w:szCs w:val="14"/>
                <w:u w:val="single"/>
              </w:rPr>
              <w:t>COSTS OF ENFORCEMENT.</w:t>
            </w:r>
            <w:r w:rsidRPr="00FD7343">
              <w:rPr>
                <w:sz w:val="14"/>
                <w:szCs w:val="14"/>
              </w:rPr>
              <w:t xml:space="preserve"> In the event that SCC files suit or takes other action is to enforce the Contract or its rights thereunder, SCC shall be entitled to reimbursement from Purchaser for all costs and expenses SCC incurs, including, without limitation, reasonable attorney fees and other costs of collection.</w:t>
            </w:r>
          </w:p>
          <w:p w14:paraId="76B2B3AB" w14:textId="77777777" w:rsidR="002F57B1" w:rsidRPr="00FD7343" w:rsidRDefault="002F57B1" w:rsidP="002F57B1">
            <w:pPr>
              <w:rPr>
                <w:b/>
                <w:sz w:val="14"/>
                <w:szCs w:val="14"/>
                <w:u w:val="single"/>
              </w:rPr>
            </w:pPr>
          </w:p>
          <w:p w14:paraId="40A399E9" w14:textId="77777777" w:rsidR="002F57B1" w:rsidRPr="00FD7343" w:rsidRDefault="002F57B1" w:rsidP="00FD7343">
            <w:pPr>
              <w:framePr w:hSpace="180" w:wrap="around" w:vAnchor="text" w:hAnchor="margin" w:xAlign="center" w:y="-18"/>
              <w:shd w:val="clear" w:color="auto" w:fill="FFFFFF"/>
              <w:spacing w:line="206" w:lineRule="exact"/>
              <w:jc w:val="both"/>
              <w:rPr>
                <w:sz w:val="14"/>
                <w:szCs w:val="14"/>
              </w:rPr>
            </w:pPr>
            <w:r w:rsidRPr="00FD7343">
              <w:rPr>
                <w:b/>
                <w:sz w:val="14"/>
                <w:szCs w:val="14"/>
                <w:u w:val="single"/>
              </w:rPr>
              <w:t>CREDITWORTHINESS</w:t>
            </w:r>
            <w:r w:rsidRPr="00FD7343">
              <w:rPr>
                <w:b/>
                <w:sz w:val="14"/>
                <w:szCs w:val="14"/>
              </w:rPr>
              <w:t xml:space="preserve">.  </w:t>
            </w:r>
            <w:r w:rsidRPr="00FD7343">
              <w:rPr>
                <w:sz w:val="14"/>
                <w:szCs w:val="14"/>
              </w:rPr>
              <w:t>Purchaser authorizes SCC to obtain independent credit reports and other information from third parties and hereby authorizes such third parties to release information to SCC that may be used to determine Purchaser's creditworthiness.  Any unfavorable information may be grounds, at SCC's sole discretion, for SCC to terminate or refuse to fulfill any purchase order request, or extend or continue credit to Purchaser, including declaring the full payment due under the Contract to be immediately due and payable. In addition, Purchaser agrees to furnish SCC financial statements and other information which</w:t>
            </w:r>
          </w:p>
          <w:p w14:paraId="5F5463F9" w14:textId="77777777" w:rsidR="002F57B1" w:rsidRPr="00FD7343" w:rsidRDefault="002F57B1" w:rsidP="002F57B1">
            <w:pPr>
              <w:rPr>
                <w:sz w:val="14"/>
                <w:szCs w:val="14"/>
              </w:rPr>
            </w:pPr>
            <w:r w:rsidRPr="00FD7343">
              <w:rPr>
                <w:sz w:val="14"/>
                <w:szCs w:val="14"/>
              </w:rPr>
              <w:t>SCC may request, from time to time, to evaluate Purchaser's financial condition and creditworthiness.  Purchaser represents that any information it provides to SCC concerning its financial condition and creditworthiness shall be true and correct and that Purchaser shall keep SCC informed in writing of any material change in any such information.</w:t>
            </w:r>
          </w:p>
          <w:p w14:paraId="438C299D" w14:textId="77777777" w:rsidR="002F57B1" w:rsidRPr="00FD7343" w:rsidRDefault="002F57B1" w:rsidP="002F57B1">
            <w:pPr>
              <w:rPr>
                <w:b/>
                <w:sz w:val="14"/>
                <w:szCs w:val="14"/>
                <w:u w:val="single"/>
              </w:rPr>
            </w:pPr>
          </w:p>
          <w:p w14:paraId="732543EC" w14:textId="77777777" w:rsidR="002F57B1" w:rsidRPr="00FD7343" w:rsidRDefault="002F57B1" w:rsidP="002F57B1">
            <w:pPr>
              <w:rPr>
                <w:sz w:val="14"/>
                <w:szCs w:val="14"/>
              </w:rPr>
            </w:pPr>
            <w:r w:rsidRPr="00FD7343">
              <w:rPr>
                <w:b/>
                <w:sz w:val="14"/>
                <w:szCs w:val="14"/>
                <w:u w:val="single"/>
              </w:rPr>
              <w:t>RISK OF LOSS.</w:t>
            </w:r>
            <w:r w:rsidRPr="00FD7343">
              <w:rPr>
                <w:b/>
                <w:sz w:val="14"/>
                <w:szCs w:val="14"/>
              </w:rPr>
              <w:t xml:space="preserve">  </w:t>
            </w:r>
            <w:r w:rsidRPr="00FD7343">
              <w:rPr>
                <w:sz w:val="14"/>
                <w:szCs w:val="14"/>
              </w:rPr>
              <w:t>All risk of loss and damage to the Conveyor shall immediately transfer and be sole the responsibility of Purchaser when possession is tendered to a shipping carrier for shipping to Purchaser. SCC shall have no responsibility with respect to claims for shortages or damage to the Conveyor while in transit.</w:t>
            </w:r>
          </w:p>
          <w:p w14:paraId="77ABB768" w14:textId="77777777" w:rsidR="002F57B1" w:rsidRPr="00FD7343" w:rsidRDefault="002F57B1" w:rsidP="002F57B1">
            <w:pPr>
              <w:rPr>
                <w:b/>
                <w:bCs/>
                <w:sz w:val="14"/>
                <w:szCs w:val="14"/>
                <w:u w:val="single"/>
              </w:rPr>
            </w:pPr>
          </w:p>
          <w:p w14:paraId="11A80898" w14:textId="77777777" w:rsidR="002F57B1" w:rsidRPr="00FD7343" w:rsidRDefault="002F57B1" w:rsidP="00FD7343">
            <w:pPr>
              <w:shd w:val="clear" w:color="auto" w:fill="FFFFFF"/>
              <w:spacing w:before="182" w:line="206" w:lineRule="exact"/>
              <w:ind w:left="5" w:right="38"/>
              <w:jc w:val="both"/>
              <w:rPr>
                <w:color w:val="000000"/>
                <w:spacing w:val="-6"/>
                <w:sz w:val="14"/>
                <w:szCs w:val="16"/>
              </w:rPr>
            </w:pPr>
            <w:r w:rsidRPr="00FD7343">
              <w:rPr>
                <w:color w:val="000000"/>
                <w:spacing w:val="-6"/>
                <w:sz w:val="14"/>
                <w:szCs w:val="16"/>
              </w:rPr>
              <w:t>SCREW CONVEYOR CORPORATION</w:t>
            </w:r>
          </w:p>
          <w:p w14:paraId="765E73C6" w14:textId="77777777" w:rsidR="002F57B1" w:rsidRPr="00FD7343" w:rsidRDefault="002F57B1" w:rsidP="00FD7343">
            <w:pPr>
              <w:shd w:val="clear" w:color="auto" w:fill="FFFFFF"/>
              <w:spacing w:before="182" w:line="206" w:lineRule="exact"/>
              <w:ind w:left="5" w:right="38"/>
              <w:jc w:val="both"/>
              <w:rPr>
                <w:color w:val="000000"/>
                <w:spacing w:val="-6"/>
                <w:sz w:val="14"/>
                <w:szCs w:val="16"/>
              </w:rPr>
            </w:pPr>
          </w:p>
          <w:p w14:paraId="208C7ADA" w14:textId="2A8870AB" w:rsidR="002F57B1" w:rsidRPr="00FD7343" w:rsidRDefault="002F57B1" w:rsidP="00FD7343">
            <w:pPr>
              <w:shd w:val="clear" w:color="auto" w:fill="FFFFFF"/>
              <w:ind w:left="14"/>
              <w:outlineLvl w:val="0"/>
              <w:rPr>
                <w:color w:val="000000"/>
                <w:spacing w:val="-6"/>
                <w:sz w:val="14"/>
                <w:szCs w:val="16"/>
              </w:rPr>
            </w:pPr>
            <w:r w:rsidRPr="00FD7343">
              <w:rPr>
                <w:color w:val="000000"/>
                <w:spacing w:val="-6"/>
                <w:sz w:val="14"/>
                <w:szCs w:val="16"/>
              </w:rPr>
              <w:t xml:space="preserve">By: </w:t>
            </w:r>
            <w:r w:rsidRPr="00FD7343">
              <w:rPr>
                <w:color w:val="000000"/>
                <w:spacing w:val="-6"/>
                <w:sz w:val="14"/>
                <w:szCs w:val="16"/>
                <w:u w:val="single"/>
              </w:rPr>
              <w:t>_</w:t>
            </w:r>
            <w:bookmarkStart w:id="16" w:name="CSRSign"/>
            <w:bookmarkEnd w:id="16"/>
            <w:r w:rsidR="00B304F9">
              <w:rPr>
                <w:color w:val="000000"/>
                <w:spacing w:val="-6"/>
                <w:sz w:val="14"/>
                <w:szCs w:val="16"/>
                <w:u w:val="single"/>
              </w:rPr>
              <w:t>Marty Dzik</w:t>
            </w:r>
            <w:r w:rsidRPr="00FD7343">
              <w:rPr>
                <w:color w:val="000000"/>
                <w:spacing w:val="-6"/>
                <w:sz w:val="14"/>
                <w:szCs w:val="16"/>
                <w:u w:val="single"/>
              </w:rPr>
              <w:t>____________</w:t>
            </w:r>
            <w:r w:rsidRPr="00FD7343">
              <w:rPr>
                <w:color w:val="000000"/>
                <w:spacing w:val="-6"/>
                <w:sz w:val="14"/>
                <w:szCs w:val="16"/>
              </w:rPr>
              <w:t>___________________________</w:t>
            </w:r>
          </w:p>
          <w:p w14:paraId="4851C3DA" w14:textId="77777777" w:rsidR="002F57B1" w:rsidRPr="00FD7343" w:rsidRDefault="002F57B1" w:rsidP="00FD7343">
            <w:pPr>
              <w:shd w:val="clear" w:color="auto" w:fill="FFFFFF"/>
              <w:ind w:left="14"/>
              <w:outlineLvl w:val="0"/>
              <w:rPr>
                <w:color w:val="000000"/>
                <w:spacing w:val="-6"/>
                <w:sz w:val="14"/>
                <w:szCs w:val="16"/>
              </w:rPr>
            </w:pPr>
          </w:p>
          <w:p w14:paraId="03D3670E" w14:textId="77777777" w:rsidR="002F57B1" w:rsidRPr="00FD7343" w:rsidRDefault="002F57B1" w:rsidP="00FD7343">
            <w:pPr>
              <w:shd w:val="clear" w:color="auto" w:fill="FFFFFF"/>
              <w:ind w:left="14"/>
              <w:outlineLvl w:val="0"/>
              <w:rPr>
                <w:color w:val="000000"/>
                <w:spacing w:val="-6"/>
                <w:sz w:val="14"/>
                <w:szCs w:val="16"/>
              </w:rPr>
            </w:pPr>
          </w:p>
          <w:p w14:paraId="602523EE" w14:textId="1751AE21" w:rsidR="002F57B1" w:rsidRPr="00FD7343" w:rsidRDefault="002F57B1" w:rsidP="00FD7343">
            <w:pPr>
              <w:shd w:val="clear" w:color="auto" w:fill="FFFFFF"/>
              <w:ind w:left="14"/>
              <w:outlineLvl w:val="0"/>
              <w:rPr>
                <w:color w:val="000000"/>
                <w:spacing w:val="-6"/>
                <w:sz w:val="14"/>
                <w:szCs w:val="16"/>
              </w:rPr>
            </w:pPr>
            <w:r w:rsidRPr="00FD7343">
              <w:rPr>
                <w:color w:val="000000"/>
                <w:spacing w:val="-6"/>
                <w:sz w:val="14"/>
                <w:szCs w:val="16"/>
              </w:rPr>
              <w:t xml:space="preserve">Date: </w:t>
            </w:r>
            <w:r w:rsidRPr="00FD7343">
              <w:rPr>
                <w:color w:val="000000"/>
                <w:spacing w:val="-6"/>
                <w:sz w:val="14"/>
                <w:szCs w:val="16"/>
                <w:u w:val="single"/>
              </w:rPr>
              <w:t>__</w:t>
            </w:r>
            <w:bookmarkStart w:id="17" w:name="CSRDate"/>
            <w:bookmarkEnd w:id="17"/>
            <w:r w:rsidR="00742291">
              <w:rPr>
                <w:color w:val="000000"/>
                <w:spacing w:val="-6"/>
                <w:sz w:val="14"/>
                <w:szCs w:val="16"/>
                <w:u w:val="single"/>
              </w:rPr>
              <w:t>09/22</w:t>
            </w:r>
            <w:r w:rsidR="00B304F9">
              <w:rPr>
                <w:color w:val="000000"/>
                <w:spacing w:val="-6"/>
                <w:sz w:val="14"/>
                <w:szCs w:val="16"/>
                <w:u w:val="single"/>
              </w:rPr>
              <w:t>/26</w:t>
            </w:r>
            <w:r w:rsidRPr="00FD7343">
              <w:rPr>
                <w:color w:val="000000"/>
                <w:spacing w:val="-6"/>
                <w:sz w:val="14"/>
                <w:szCs w:val="16"/>
                <w:u w:val="single"/>
              </w:rPr>
              <w:t>_________</w:t>
            </w:r>
            <w:r w:rsidRPr="00FD7343">
              <w:rPr>
                <w:color w:val="000000"/>
                <w:spacing w:val="-6"/>
                <w:sz w:val="14"/>
                <w:szCs w:val="16"/>
              </w:rPr>
              <w:t>____________________________</w:t>
            </w:r>
          </w:p>
          <w:p w14:paraId="0BE042DF" w14:textId="77777777" w:rsidR="002F57B1" w:rsidRPr="00FD7343" w:rsidRDefault="002F57B1" w:rsidP="002F57B1">
            <w:pPr>
              <w:rPr>
                <w:b/>
                <w:sz w:val="14"/>
                <w:szCs w:val="14"/>
                <w:u w:val="single"/>
              </w:rPr>
            </w:pPr>
          </w:p>
          <w:p w14:paraId="35721D95" w14:textId="77777777" w:rsidR="002F57B1" w:rsidRDefault="002F57B1" w:rsidP="002F57B1"/>
        </w:tc>
        <w:tc>
          <w:tcPr>
            <w:tcW w:w="5631" w:type="dxa"/>
          </w:tcPr>
          <w:p w14:paraId="75E5BC49" w14:textId="77777777" w:rsidR="002F57B1" w:rsidRPr="00FD7343" w:rsidRDefault="002F57B1" w:rsidP="002F57B1">
            <w:pPr>
              <w:rPr>
                <w:sz w:val="14"/>
                <w:szCs w:val="14"/>
              </w:rPr>
            </w:pPr>
            <w:r w:rsidRPr="00FD7343">
              <w:rPr>
                <w:b/>
                <w:bCs/>
                <w:sz w:val="14"/>
                <w:szCs w:val="14"/>
                <w:u w:val="single"/>
              </w:rPr>
              <w:t>PROMISE OF DELIVERY.</w:t>
            </w:r>
            <w:r w:rsidRPr="00FD7343">
              <w:rPr>
                <w:sz w:val="14"/>
                <w:szCs w:val="14"/>
              </w:rPr>
              <w:t xml:space="preserve"> Promise of delivery represents only SCC's estimate of time necessary to complete work with respect to the Conveyor and failure to complete delivery by the estimated time shall not entitle Purchaser to cancel the Contract or its obligation to make full payment due to SCC thereunder.</w:t>
            </w:r>
          </w:p>
          <w:p w14:paraId="09753096" w14:textId="77777777" w:rsidR="002F57B1" w:rsidRPr="00FD7343" w:rsidRDefault="002F57B1" w:rsidP="002F57B1">
            <w:pPr>
              <w:rPr>
                <w:b/>
                <w:bCs/>
                <w:sz w:val="14"/>
                <w:szCs w:val="14"/>
                <w:u w:val="single"/>
              </w:rPr>
            </w:pPr>
          </w:p>
          <w:p w14:paraId="6FD5ABE7" w14:textId="77777777" w:rsidR="002F57B1" w:rsidRPr="00FD7343" w:rsidRDefault="002F57B1" w:rsidP="002F57B1">
            <w:pPr>
              <w:rPr>
                <w:sz w:val="14"/>
                <w:szCs w:val="14"/>
              </w:rPr>
            </w:pPr>
            <w:r w:rsidRPr="00FD7343">
              <w:rPr>
                <w:b/>
                <w:bCs/>
                <w:sz w:val="14"/>
                <w:szCs w:val="14"/>
                <w:u w:val="single"/>
              </w:rPr>
              <w:t>CANCELLATION.</w:t>
            </w:r>
            <w:r w:rsidRPr="00FD7343">
              <w:rPr>
                <w:sz w:val="14"/>
                <w:szCs w:val="14"/>
              </w:rPr>
              <w:t xml:space="preserve"> In no event shall the Contract be subject to cancellation by Purchaser, except as agreed to in writing by SCC, at its sole discretion. </w:t>
            </w:r>
          </w:p>
          <w:p w14:paraId="7330ACB5" w14:textId="77777777" w:rsidR="002F57B1" w:rsidRPr="00FD7343" w:rsidRDefault="002F57B1" w:rsidP="002F57B1">
            <w:pPr>
              <w:rPr>
                <w:b/>
                <w:bCs/>
                <w:sz w:val="14"/>
                <w:szCs w:val="14"/>
                <w:u w:val="single"/>
              </w:rPr>
            </w:pPr>
          </w:p>
          <w:p w14:paraId="2D5E9C42" w14:textId="77777777" w:rsidR="002F57B1" w:rsidRPr="00FD7343" w:rsidRDefault="002F57B1" w:rsidP="002F57B1">
            <w:pPr>
              <w:rPr>
                <w:sz w:val="14"/>
                <w:szCs w:val="14"/>
              </w:rPr>
            </w:pPr>
            <w:r w:rsidRPr="00FD7343">
              <w:rPr>
                <w:b/>
                <w:bCs/>
                <w:sz w:val="14"/>
                <w:szCs w:val="14"/>
                <w:u w:val="single"/>
              </w:rPr>
              <w:t>FREIGHT ALLOWANCE.</w:t>
            </w:r>
            <w:r w:rsidRPr="00FD7343">
              <w:rPr>
                <w:sz w:val="14"/>
                <w:szCs w:val="14"/>
              </w:rPr>
              <w:t xml:space="preserve"> All prices are ex-factory.  Proposals or quotations which are based upon freight allowance to first destination will have freight prepaid to freight terminal or nearest railroad siding at destination. Any extra transportation costs incurred by Purchaser shall be at Purchaser's own specific routing instructions and shall be borne by the Purchaser.</w:t>
            </w:r>
          </w:p>
          <w:p w14:paraId="219D573C" w14:textId="77777777" w:rsidR="002F57B1" w:rsidRPr="00FD7343" w:rsidRDefault="002F57B1" w:rsidP="002F57B1">
            <w:pPr>
              <w:rPr>
                <w:b/>
                <w:bCs/>
                <w:sz w:val="14"/>
                <w:szCs w:val="14"/>
                <w:u w:val="single"/>
              </w:rPr>
            </w:pPr>
          </w:p>
          <w:p w14:paraId="2C2868AC" w14:textId="77777777" w:rsidR="002F57B1" w:rsidRPr="00FD7343" w:rsidRDefault="002F57B1" w:rsidP="002F57B1">
            <w:pPr>
              <w:rPr>
                <w:sz w:val="14"/>
                <w:szCs w:val="14"/>
              </w:rPr>
            </w:pPr>
            <w:r w:rsidRPr="00FD7343">
              <w:rPr>
                <w:b/>
                <w:bCs/>
                <w:sz w:val="14"/>
                <w:szCs w:val="14"/>
                <w:u w:val="single"/>
              </w:rPr>
              <w:t>RETURN OF GOODS.</w:t>
            </w:r>
            <w:r w:rsidRPr="00FD7343">
              <w:rPr>
                <w:sz w:val="14"/>
                <w:szCs w:val="14"/>
              </w:rPr>
              <w:t xml:space="preserve"> The Conveyor shall not be returned to SCC for credit without SCC's written preauthorization, which SCC may withhold in its sole discretion.  SCC reserves the right to replace or substitute any Conveyor for similar or comparable goods, at its election.  Purchaser shall be solely responsible for all costs and any damage associated with return shipping of a Conveyor and SCC reserves the right bill Purchaser for said costs or damages, or to deduct any shipping costs or damages from the Purchaser’s refund or exchange price.</w:t>
            </w:r>
          </w:p>
          <w:p w14:paraId="25445A17" w14:textId="77777777" w:rsidR="002F57B1" w:rsidRPr="00FD7343" w:rsidRDefault="002F57B1" w:rsidP="002F57B1">
            <w:pPr>
              <w:rPr>
                <w:b/>
                <w:bCs/>
                <w:sz w:val="14"/>
                <w:szCs w:val="14"/>
                <w:u w:val="single"/>
              </w:rPr>
            </w:pPr>
          </w:p>
          <w:p w14:paraId="4A40E265" w14:textId="77777777" w:rsidR="002F57B1" w:rsidRPr="00FD7343" w:rsidRDefault="002F57B1" w:rsidP="002F57B1">
            <w:pPr>
              <w:rPr>
                <w:sz w:val="14"/>
                <w:szCs w:val="14"/>
              </w:rPr>
            </w:pPr>
            <w:r w:rsidRPr="00FD7343">
              <w:rPr>
                <w:b/>
                <w:bCs/>
                <w:sz w:val="14"/>
                <w:szCs w:val="14"/>
                <w:u w:val="single"/>
              </w:rPr>
              <w:t>SPECIAL TAXES.</w:t>
            </w:r>
            <w:r w:rsidRPr="00FD7343">
              <w:rPr>
                <w:sz w:val="14"/>
                <w:szCs w:val="14"/>
              </w:rPr>
              <w:t xml:space="preserve"> Any imposed duty, tariff or ewage, or any federal, state, or local tax, if and when assessed, shall be paid by Purchaser.</w:t>
            </w:r>
          </w:p>
          <w:p w14:paraId="363A25D1" w14:textId="77777777" w:rsidR="002F57B1" w:rsidRPr="00FD7343" w:rsidRDefault="002F57B1" w:rsidP="002F57B1">
            <w:pPr>
              <w:rPr>
                <w:b/>
                <w:bCs/>
                <w:sz w:val="14"/>
                <w:szCs w:val="14"/>
                <w:u w:val="single"/>
              </w:rPr>
            </w:pPr>
          </w:p>
          <w:p w14:paraId="6FC996B1" w14:textId="77777777" w:rsidR="002F57B1" w:rsidRPr="00FD7343" w:rsidRDefault="002F57B1" w:rsidP="002F57B1">
            <w:pPr>
              <w:rPr>
                <w:sz w:val="14"/>
                <w:szCs w:val="14"/>
              </w:rPr>
            </w:pPr>
            <w:r w:rsidRPr="00FD7343">
              <w:rPr>
                <w:b/>
                <w:bCs/>
                <w:sz w:val="14"/>
                <w:szCs w:val="14"/>
                <w:u w:val="single"/>
              </w:rPr>
              <w:t>SAFETY DEVICES.</w:t>
            </w:r>
            <w:r w:rsidRPr="00FD7343">
              <w:rPr>
                <w:sz w:val="14"/>
                <w:szCs w:val="14"/>
              </w:rPr>
              <w:t xml:space="preserve"> SCC shall not be required to furnish any safety devices except those specified in the Rules or except as otherwise agreed to in writing by SCC and Purchaser. </w:t>
            </w:r>
          </w:p>
          <w:p w14:paraId="23A7075A" w14:textId="77777777" w:rsidR="002F57B1" w:rsidRPr="00FD7343" w:rsidRDefault="002F57B1" w:rsidP="002F57B1">
            <w:pPr>
              <w:rPr>
                <w:b/>
                <w:bCs/>
                <w:sz w:val="14"/>
                <w:szCs w:val="14"/>
                <w:u w:val="single"/>
              </w:rPr>
            </w:pPr>
          </w:p>
          <w:p w14:paraId="59D1D5B2" w14:textId="77777777" w:rsidR="002F57B1" w:rsidRPr="00FD7343" w:rsidRDefault="002F57B1" w:rsidP="002F57B1">
            <w:pPr>
              <w:rPr>
                <w:sz w:val="14"/>
                <w:szCs w:val="14"/>
              </w:rPr>
            </w:pPr>
            <w:r w:rsidRPr="00FD7343">
              <w:rPr>
                <w:b/>
                <w:bCs/>
                <w:sz w:val="14"/>
                <w:szCs w:val="14"/>
                <w:u w:val="single"/>
              </w:rPr>
              <w:t>GOVERNING LAW.</w:t>
            </w:r>
            <w:r w:rsidRPr="00FD7343">
              <w:rPr>
                <w:sz w:val="14"/>
                <w:szCs w:val="14"/>
              </w:rPr>
              <w:t xml:space="preserve"> The Contract shall be governed, construed and enforced in accordance with the laws of the State of Indiana without regard to its conflict of laws principals. Venue for any and all suits arising hereunder shall be with the courts of the State of Indiana and of the United States District Court for the Northern District of Indiana located in Lake County, Indiana and Purchaser agree to submit to the jurisdiction of such courts with respect to any such suits.</w:t>
            </w:r>
          </w:p>
          <w:p w14:paraId="61FFEAE0" w14:textId="77777777" w:rsidR="002F57B1" w:rsidRPr="00FD7343" w:rsidRDefault="002F57B1" w:rsidP="002F57B1">
            <w:pPr>
              <w:rPr>
                <w:b/>
                <w:sz w:val="14"/>
                <w:szCs w:val="14"/>
                <w:u w:val="single"/>
              </w:rPr>
            </w:pPr>
          </w:p>
          <w:p w14:paraId="31E26BB7" w14:textId="77777777" w:rsidR="002F57B1" w:rsidRPr="00FD7343" w:rsidRDefault="002F57B1" w:rsidP="002F57B1">
            <w:pPr>
              <w:rPr>
                <w:sz w:val="14"/>
              </w:rPr>
            </w:pPr>
            <w:r w:rsidRPr="00FD7343">
              <w:rPr>
                <w:b/>
                <w:sz w:val="14"/>
                <w:szCs w:val="14"/>
                <w:u w:val="single"/>
              </w:rPr>
              <w:t>THIRD-PARTY BENEFICIARIES</w:t>
            </w:r>
            <w:r w:rsidRPr="00FD7343">
              <w:rPr>
                <w:sz w:val="14"/>
                <w:szCs w:val="14"/>
              </w:rPr>
              <w:t>. This Contract is for the sole benefit of the parties hereto and their respective successors and permitted assigns and nothing herein, express or implied, is intended to or shall confer upon any other person or entity any legal or equitable right, benefit, or remedy of any nature whatsoever.</w:t>
            </w:r>
            <w:r w:rsidRPr="00FD7343">
              <w:rPr>
                <w:sz w:val="14"/>
                <w:szCs w:val="14"/>
              </w:rPr>
              <w:tab/>
            </w:r>
            <w:r w:rsidRPr="00FD7343">
              <w:rPr>
                <w:sz w:val="14"/>
              </w:rPr>
              <w:t xml:space="preserve"> </w:t>
            </w:r>
          </w:p>
          <w:p w14:paraId="564B2B3D" w14:textId="77777777" w:rsidR="002F57B1" w:rsidRPr="00FD7343" w:rsidRDefault="002F57B1" w:rsidP="002F57B1">
            <w:pPr>
              <w:rPr>
                <w:sz w:val="14"/>
              </w:rPr>
            </w:pPr>
          </w:p>
          <w:p w14:paraId="1CC6A23F" w14:textId="77777777" w:rsidR="002F57B1" w:rsidRPr="00FD7343" w:rsidRDefault="002F57B1" w:rsidP="002F57B1">
            <w:pPr>
              <w:rPr>
                <w:sz w:val="14"/>
              </w:rPr>
            </w:pPr>
          </w:p>
          <w:p w14:paraId="0B4B119F" w14:textId="77777777" w:rsidR="002F57B1" w:rsidRPr="00FD7343" w:rsidRDefault="002F57B1" w:rsidP="002F57B1">
            <w:pPr>
              <w:rPr>
                <w:sz w:val="14"/>
              </w:rPr>
            </w:pPr>
          </w:p>
          <w:p w14:paraId="59EFC638" w14:textId="1120DD2E" w:rsidR="002F57B1" w:rsidRPr="00FD7343" w:rsidRDefault="002F57B1" w:rsidP="002F57B1">
            <w:pPr>
              <w:rPr>
                <w:sz w:val="14"/>
              </w:rPr>
            </w:pPr>
            <w:r w:rsidRPr="00FD7343">
              <w:rPr>
                <w:sz w:val="14"/>
              </w:rPr>
              <w:t>For</w:t>
            </w:r>
            <w:r w:rsidRPr="00FD7343">
              <w:rPr>
                <w:sz w:val="14"/>
                <w:u w:val="single"/>
              </w:rPr>
              <w:t>: _</w:t>
            </w:r>
            <w:bookmarkStart w:id="18" w:name="CustSign"/>
            <w:bookmarkEnd w:id="18"/>
            <w:r w:rsidR="00B304F9">
              <w:rPr>
                <w:sz w:val="14"/>
                <w:u w:val="single"/>
              </w:rPr>
              <w:t>H51980CK - MIDWEST CUSTOM ENGINEERING</w:t>
            </w:r>
            <w:r w:rsidRPr="00FD7343">
              <w:rPr>
                <w:sz w:val="14"/>
                <w:u w:val="single"/>
              </w:rPr>
              <w:t>_</w:t>
            </w:r>
            <w:r w:rsidRPr="00FD7343">
              <w:rPr>
                <w:sz w:val="14"/>
              </w:rPr>
              <w:t xml:space="preserve"> (Print) </w:t>
            </w:r>
          </w:p>
          <w:p w14:paraId="5E943ACB" w14:textId="77777777" w:rsidR="002F57B1" w:rsidRPr="00FD7343" w:rsidRDefault="002F57B1" w:rsidP="002F57B1">
            <w:pPr>
              <w:rPr>
                <w:sz w:val="14"/>
              </w:rPr>
            </w:pPr>
          </w:p>
          <w:p w14:paraId="77A05F86" w14:textId="77777777" w:rsidR="002F57B1" w:rsidRPr="00FD7343" w:rsidRDefault="002F57B1" w:rsidP="002F57B1">
            <w:pPr>
              <w:rPr>
                <w:sz w:val="14"/>
              </w:rPr>
            </w:pPr>
          </w:p>
          <w:p w14:paraId="5E7D9974" w14:textId="77777777" w:rsidR="002F57B1" w:rsidRPr="00FD7343" w:rsidRDefault="002F57B1" w:rsidP="002F57B1">
            <w:pPr>
              <w:rPr>
                <w:sz w:val="14"/>
              </w:rPr>
            </w:pPr>
            <w:r w:rsidRPr="00FD7343">
              <w:rPr>
                <w:sz w:val="14"/>
              </w:rPr>
              <w:t xml:space="preserve">By: ________________________________________ (Sign) </w:t>
            </w:r>
          </w:p>
          <w:p w14:paraId="1374E810" w14:textId="77777777" w:rsidR="002F57B1" w:rsidRPr="00FD7343" w:rsidRDefault="002F57B1" w:rsidP="002F57B1">
            <w:pPr>
              <w:rPr>
                <w:sz w:val="14"/>
              </w:rPr>
            </w:pPr>
          </w:p>
          <w:p w14:paraId="06F75707" w14:textId="77777777" w:rsidR="002F57B1" w:rsidRPr="00FD7343" w:rsidRDefault="002F57B1" w:rsidP="002F57B1">
            <w:pPr>
              <w:rPr>
                <w:sz w:val="14"/>
              </w:rPr>
            </w:pPr>
          </w:p>
          <w:p w14:paraId="59D25745" w14:textId="77777777" w:rsidR="002F57B1" w:rsidRPr="00FD7343" w:rsidRDefault="002F57B1" w:rsidP="002F57B1">
            <w:pPr>
              <w:rPr>
                <w:sz w:val="14"/>
              </w:rPr>
            </w:pPr>
            <w:r w:rsidRPr="00FD7343">
              <w:rPr>
                <w:sz w:val="14"/>
              </w:rPr>
              <w:t>Date: _______________________________________</w:t>
            </w:r>
          </w:p>
          <w:p w14:paraId="756AE6F4" w14:textId="77777777" w:rsidR="002F57B1" w:rsidRDefault="002F57B1" w:rsidP="002F57B1"/>
        </w:tc>
      </w:tr>
    </w:tbl>
    <w:p w14:paraId="0A9C40A3" w14:textId="77777777" w:rsidR="000A0E45" w:rsidRDefault="000A0E45" w:rsidP="0064374B"/>
    <w:p w14:paraId="27687034" w14:textId="77777777" w:rsidR="000A0E45" w:rsidRDefault="000A0E45" w:rsidP="0064374B"/>
    <w:p w14:paraId="6CA53D33" w14:textId="77777777" w:rsidR="000A0E45" w:rsidRDefault="000A0E45" w:rsidP="0064374B"/>
    <w:p w14:paraId="1A29C437" w14:textId="77777777" w:rsidR="00B929EA" w:rsidRPr="0078794C" w:rsidRDefault="0078794C" w:rsidP="0078794C">
      <w:pPr>
        <w:jc w:val="right"/>
        <w:rPr>
          <w:rFonts w:ascii="Arial" w:hAnsi="Arial" w:cs="Arial"/>
          <w:b/>
          <w:sz w:val="28"/>
        </w:rPr>
      </w:pPr>
      <w:r>
        <w:rPr>
          <w:b/>
          <w:color w:val="FF0000"/>
          <w:sz w:val="28"/>
        </w:rPr>
        <w:br w:type="page"/>
      </w:r>
      <w:r w:rsidR="006312B5">
        <w:rPr>
          <w:b/>
          <w:noProof/>
          <w:color w:val="FF0000"/>
          <w:sz w:val="28"/>
        </w:rPr>
        <w:lastRenderedPageBreak/>
        <w:drawing>
          <wp:inline distT="0" distB="0" distL="0" distR="0" wp14:anchorId="33FD8E81" wp14:editId="2150A981">
            <wp:extent cx="5826125" cy="5084445"/>
            <wp:effectExtent l="19050" t="0" r="317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826125" cy="5084445"/>
                    </a:xfrm>
                    <a:prstGeom prst="rect">
                      <a:avLst/>
                    </a:prstGeom>
                    <a:noFill/>
                    <a:ln w="9525">
                      <a:noFill/>
                      <a:miter lim="800000"/>
                      <a:headEnd/>
                      <a:tailEnd/>
                    </a:ln>
                  </pic:spPr>
                </pic:pic>
              </a:graphicData>
            </a:graphic>
          </wp:inline>
        </w:drawing>
      </w:r>
      <w:r>
        <w:rPr>
          <w:b/>
          <w:noProof/>
          <w:color w:val="FF0000"/>
          <w:sz w:val="28"/>
        </w:rPr>
        <w:t xml:space="preserve">              </w:t>
      </w:r>
      <w:r w:rsidRPr="0078794C">
        <w:rPr>
          <w:rFonts w:ascii="Arial" w:hAnsi="Arial" w:cs="Arial"/>
          <w:b/>
          <w:noProof/>
          <w:sz w:val="28"/>
        </w:rPr>
        <w:t>Exhibit A</w:t>
      </w:r>
    </w:p>
    <w:sectPr w:rsidR="00B929EA" w:rsidRPr="0078794C" w:rsidSect="00276D5D">
      <w:headerReference w:type="default" r:id="rId11"/>
      <w:footerReference w:type="default" r:id="rId12"/>
      <w:pgSz w:w="12240" w:h="15840"/>
      <w:pgMar w:top="864" w:right="1440" w:bottom="86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2A33B" w14:textId="77777777" w:rsidR="00973D70" w:rsidRPr="00FA0FB8" w:rsidRDefault="00973D70" w:rsidP="00FA0FB8">
      <w:r>
        <w:separator/>
      </w:r>
    </w:p>
  </w:endnote>
  <w:endnote w:type="continuationSeparator" w:id="0">
    <w:p w14:paraId="12994C8E" w14:textId="77777777" w:rsidR="00973D70" w:rsidRPr="00FA0FB8" w:rsidRDefault="00973D70" w:rsidP="00FA0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5F467" w14:textId="77777777" w:rsidR="00FA0FB8" w:rsidRDefault="00FA0FB8" w:rsidP="00FA0FB8">
    <w:pPr>
      <w:pStyle w:val="Footer"/>
      <w:jc w:val="center"/>
      <w:rPr>
        <w:b/>
        <w:bCs/>
        <w:color w:val="800000"/>
        <w:sz w:val="20"/>
      </w:rPr>
    </w:pPr>
    <w:r>
      <w:rPr>
        <w:b/>
        <w:bCs/>
        <w:color w:val="800000"/>
        <w:sz w:val="20"/>
      </w:rPr>
      <w:t xml:space="preserve">This quotation subject to Conditions of </w:t>
    </w:r>
    <w:smartTag w:uri="urn:schemas-microsoft-com:office:smarttags" w:element="place">
      <w:smartTag w:uri="urn:schemas-microsoft-com:office:smarttags" w:element="City">
        <w:r>
          <w:rPr>
            <w:b/>
            <w:bCs/>
            <w:color w:val="800000"/>
            <w:sz w:val="20"/>
          </w:rPr>
          <w:t>Sale</w:t>
        </w:r>
      </w:smartTag>
    </w:smartTag>
    <w:r>
      <w:rPr>
        <w:b/>
        <w:bCs/>
        <w:color w:val="800000"/>
        <w:sz w:val="20"/>
      </w:rPr>
      <w:t xml:space="preserve"> as stated within and/or in Applicable Price List. </w:t>
    </w:r>
  </w:p>
  <w:p w14:paraId="79BDDF64" w14:textId="77777777" w:rsidR="00831FFA" w:rsidRDefault="00FA0FB8" w:rsidP="00FA0FB8">
    <w:pPr>
      <w:pStyle w:val="Footer"/>
      <w:jc w:val="center"/>
      <w:rPr>
        <w:b/>
        <w:bCs/>
        <w:sz w:val="20"/>
      </w:rPr>
    </w:pPr>
    <w:r>
      <w:rPr>
        <w:b/>
        <w:bCs/>
        <w:sz w:val="20"/>
      </w:rPr>
      <w:t xml:space="preserve">Plants/Sales Offices:  Winona, Mississippi </w:t>
    </w:r>
    <w:r>
      <w:rPr>
        <w:b/>
        <w:bCs/>
        <w:sz w:val="20"/>
      </w:rPr>
      <w:sym w:font="Symbol" w:char="00A8"/>
    </w:r>
    <w:r>
      <w:rPr>
        <w:b/>
        <w:bCs/>
        <w:sz w:val="20"/>
      </w:rPr>
      <w:t xml:space="preserve">Visalia, California </w:t>
    </w:r>
    <w:r>
      <w:rPr>
        <w:b/>
        <w:bCs/>
        <w:sz w:val="20"/>
      </w:rPr>
      <w:sym w:font="Symbol" w:char="00A8"/>
    </w:r>
    <w:r>
      <w:rPr>
        <w:b/>
        <w:bCs/>
        <w:sz w:val="20"/>
      </w:rPr>
      <w:t xml:space="preserve">Hammond, Indiana </w:t>
    </w:r>
  </w:p>
  <w:p w14:paraId="04300694" w14:textId="77777777" w:rsidR="00FA0FB8" w:rsidRDefault="00FA0FB8" w:rsidP="00FA0FB8">
    <w:pPr>
      <w:pStyle w:val="Footer"/>
      <w:jc w:val="center"/>
      <w:rPr>
        <w:b/>
        <w:bCs/>
        <w:sz w:val="20"/>
      </w:rPr>
    </w:pPr>
    <w:r>
      <w:rPr>
        <w:b/>
        <w:bCs/>
        <w:sz w:val="20"/>
      </w:rPr>
      <w:t>Guadalajara, Jalisco, Mexico</w:t>
    </w:r>
  </w:p>
  <w:p w14:paraId="417909FF" w14:textId="77777777" w:rsidR="00FA0FB8" w:rsidRDefault="00FA0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98A8A" w14:textId="77777777" w:rsidR="00973D70" w:rsidRPr="00FA0FB8" w:rsidRDefault="00973D70" w:rsidP="00FA0FB8">
      <w:r>
        <w:separator/>
      </w:r>
    </w:p>
  </w:footnote>
  <w:footnote w:type="continuationSeparator" w:id="0">
    <w:p w14:paraId="3A19E88D" w14:textId="77777777" w:rsidR="00973D70" w:rsidRPr="00FA0FB8" w:rsidRDefault="00973D70" w:rsidP="00FA0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938BD" w14:textId="77777777" w:rsidR="00B304F9" w:rsidRDefault="006312B5" w:rsidP="00276D5D">
    <w:pPr>
      <w:rPr>
        <w:sz w:val="22"/>
      </w:rPr>
    </w:pPr>
    <w:r>
      <w:rPr>
        <w:noProof/>
        <w:sz w:val="22"/>
      </w:rPr>
      <w:drawing>
        <wp:anchor distT="0" distB="0" distL="114300" distR="114300" simplePos="0" relativeHeight="251657728" behindDoc="0" locked="0" layoutInCell="1" allowOverlap="1" wp14:anchorId="42AF099E" wp14:editId="5010CE7C">
          <wp:simplePos x="0" y="0"/>
          <wp:positionH relativeFrom="column">
            <wp:posOffset>4485005</wp:posOffset>
          </wp:positionH>
          <wp:positionV relativeFrom="paragraph">
            <wp:posOffset>-321310</wp:posOffset>
          </wp:positionV>
          <wp:extent cx="2320925" cy="817880"/>
          <wp:effectExtent l="19050" t="0" r="3175" b="0"/>
          <wp:wrapNone/>
          <wp:docPr id="1" name="Picture 1" descr="SC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C_LOGO"/>
                  <pic:cNvPicPr>
                    <a:picLocks noChangeAspect="1" noChangeArrowheads="1"/>
                  </pic:cNvPicPr>
                </pic:nvPicPr>
                <pic:blipFill>
                  <a:blip r:embed="rId1"/>
                  <a:srcRect/>
                  <a:stretch>
                    <a:fillRect/>
                  </a:stretch>
                </pic:blipFill>
                <pic:spPr bwMode="auto">
                  <a:xfrm>
                    <a:off x="0" y="0"/>
                    <a:ext cx="2320925" cy="817880"/>
                  </a:xfrm>
                  <a:prstGeom prst="rect">
                    <a:avLst/>
                  </a:prstGeom>
                  <a:noFill/>
                  <a:ln w="9525">
                    <a:noFill/>
                    <a:miter lim="800000"/>
                    <a:headEnd/>
                    <a:tailEnd/>
                  </a:ln>
                </pic:spPr>
              </pic:pic>
            </a:graphicData>
          </a:graphic>
        </wp:anchor>
      </w:drawing>
    </w:r>
    <w:r w:rsidR="00276D5D" w:rsidRPr="00A022F0">
      <w:rPr>
        <w:sz w:val="22"/>
      </w:rPr>
      <w:t>Customer</w:t>
    </w:r>
    <w:r w:rsidR="00276D5D">
      <w:rPr>
        <w:sz w:val="22"/>
      </w:rPr>
      <w:t xml:space="preserve">: </w:t>
    </w:r>
    <w:bookmarkStart w:id="19" w:name="CustomerName2"/>
    <w:bookmarkEnd w:id="19"/>
    <w:r w:rsidR="00B304F9">
      <w:rPr>
        <w:sz w:val="22"/>
      </w:rPr>
      <w:t>MIDWEST CUSTOM ENGINEERING</w:t>
    </w:r>
    <w:r w:rsidR="00276D5D">
      <w:rPr>
        <w:sz w:val="22"/>
      </w:rPr>
      <w:tab/>
    </w:r>
    <w:r w:rsidR="00276D5D">
      <w:rPr>
        <w:sz w:val="22"/>
      </w:rPr>
      <w:tab/>
    </w:r>
    <w:r w:rsidR="00276D5D">
      <w:rPr>
        <w:sz w:val="22"/>
      </w:rPr>
      <w:tab/>
    </w:r>
    <w:r w:rsidR="00276D5D">
      <w:rPr>
        <w:sz w:val="22"/>
      </w:rPr>
      <w:tab/>
    </w:r>
    <w:r w:rsidR="00276D5D">
      <w:rPr>
        <w:sz w:val="22"/>
      </w:rPr>
      <w:tab/>
    </w:r>
  </w:p>
  <w:p w14:paraId="1C9B2442" w14:textId="0C7A23B9" w:rsidR="00276D5D" w:rsidRDefault="00276D5D" w:rsidP="00276D5D">
    <w:pPr>
      <w:rPr>
        <w:sz w:val="22"/>
      </w:rPr>
    </w:pPr>
    <w:r>
      <w:rPr>
        <w:sz w:val="22"/>
      </w:rPr>
      <w:t xml:space="preserve">Quote#: </w:t>
    </w:r>
    <w:bookmarkStart w:id="20" w:name="Quote2"/>
    <w:bookmarkEnd w:id="20"/>
    <w:r w:rsidR="00B304F9">
      <w:rPr>
        <w:sz w:val="22"/>
      </w:rPr>
      <w:t>H51980CK</w:t>
    </w:r>
  </w:p>
  <w:p w14:paraId="06CAAB75" w14:textId="41DC36CC" w:rsidR="00276D5D" w:rsidRDefault="00276D5D" w:rsidP="00276D5D">
    <w:pPr>
      <w:rPr>
        <w:sz w:val="22"/>
      </w:rPr>
    </w:pPr>
    <w:r>
      <w:rPr>
        <w:sz w:val="22"/>
      </w:rPr>
      <w:t xml:space="preserve">Date: </w:t>
    </w:r>
    <w:bookmarkStart w:id="21" w:name="Today2"/>
    <w:bookmarkEnd w:id="21"/>
    <w:r w:rsidR="00742291">
      <w:rPr>
        <w:sz w:val="22"/>
      </w:rPr>
      <w:t>09/22</w:t>
    </w:r>
    <w:r w:rsidR="00B304F9">
      <w:rPr>
        <w:sz w:val="22"/>
      </w:rPr>
      <w:t>/26</w:t>
    </w:r>
  </w:p>
  <w:p w14:paraId="282052D0" w14:textId="77777777" w:rsidR="00993506" w:rsidRDefault="00993506" w:rsidP="00993506">
    <w:pPr>
      <w:shd w:val="clear" w:color="auto" w:fill="FFFFFF"/>
      <w:rPr>
        <w:color w:val="000000"/>
        <w:sz w:val="13"/>
        <w:szCs w:val="13"/>
      </w:rPr>
    </w:pPr>
    <w:r>
      <w:rPr>
        <w:rFonts w:ascii="Arial" w:hAnsi="Arial" w:cs="Arial"/>
        <w:b/>
        <w:smallCaps/>
        <w:sz w:val="28"/>
        <w:szCs w:val="28"/>
      </w:rPr>
      <w:t xml:space="preserve">                                                  </w:t>
    </w:r>
    <w:r>
      <w:rPr>
        <w:color w:val="000000"/>
        <w:sz w:val="13"/>
        <w:szCs w:val="13"/>
      </w:rPr>
      <w:t xml:space="preserve">              </w:t>
    </w:r>
  </w:p>
  <w:p w14:paraId="7B15CEF3" w14:textId="77777777" w:rsidR="00993506" w:rsidRDefault="00993506" w:rsidP="00993506">
    <w:pPr>
      <w:shd w:val="clear" w:color="auto" w:fill="FFFFFF"/>
      <w:jc w:val="right"/>
      <w:rPr>
        <w:color w:val="000000"/>
        <w:sz w:val="13"/>
        <w:szCs w:val="13"/>
      </w:rPr>
    </w:pPr>
    <w:r>
      <w:rPr>
        <w:color w:val="000000"/>
        <w:sz w:val="13"/>
        <w:szCs w:val="13"/>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8215E"/>
    <w:multiLevelType w:val="hybridMultilevel"/>
    <w:tmpl w:val="A7C6F9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CF12D71"/>
    <w:multiLevelType w:val="hybridMultilevel"/>
    <w:tmpl w:val="E9B206F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59801186">
    <w:abstractNumId w:val="1"/>
  </w:num>
  <w:num w:numId="2" w16cid:durableId="164241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F9"/>
    <w:rsid w:val="00032E5F"/>
    <w:rsid w:val="000A0E45"/>
    <w:rsid w:val="000E325F"/>
    <w:rsid w:val="00133F6F"/>
    <w:rsid w:val="001A533A"/>
    <w:rsid w:val="0020474A"/>
    <w:rsid w:val="00276D5D"/>
    <w:rsid w:val="002F57B1"/>
    <w:rsid w:val="0032404E"/>
    <w:rsid w:val="0033136A"/>
    <w:rsid w:val="003602B2"/>
    <w:rsid w:val="003B6467"/>
    <w:rsid w:val="00447825"/>
    <w:rsid w:val="004A05D6"/>
    <w:rsid w:val="004B31EA"/>
    <w:rsid w:val="005F137D"/>
    <w:rsid w:val="006040EE"/>
    <w:rsid w:val="006312B5"/>
    <w:rsid w:val="0064374B"/>
    <w:rsid w:val="0074120C"/>
    <w:rsid w:val="00742291"/>
    <w:rsid w:val="00760A36"/>
    <w:rsid w:val="0078794C"/>
    <w:rsid w:val="007A7D07"/>
    <w:rsid w:val="00811B23"/>
    <w:rsid w:val="00831FFA"/>
    <w:rsid w:val="00832CA9"/>
    <w:rsid w:val="00842CF7"/>
    <w:rsid w:val="008C6A58"/>
    <w:rsid w:val="009663BF"/>
    <w:rsid w:val="00973D70"/>
    <w:rsid w:val="00993506"/>
    <w:rsid w:val="0099468A"/>
    <w:rsid w:val="009B6200"/>
    <w:rsid w:val="009C3ECA"/>
    <w:rsid w:val="009F5DF7"/>
    <w:rsid w:val="00A022F0"/>
    <w:rsid w:val="00A0727B"/>
    <w:rsid w:val="00A34D6D"/>
    <w:rsid w:val="00A7358B"/>
    <w:rsid w:val="00A75BC4"/>
    <w:rsid w:val="00A9093D"/>
    <w:rsid w:val="00A97752"/>
    <w:rsid w:val="00AF7915"/>
    <w:rsid w:val="00B07431"/>
    <w:rsid w:val="00B304F9"/>
    <w:rsid w:val="00B929EA"/>
    <w:rsid w:val="00C75544"/>
    <w:rsid w:val="00C813A8"/>
    <w:rsid w:val="00D36896"/>
    <w:rsid w:val="00D4001B"/>
    <w:rsid w:val="00DF0A70"/>
    <w:rsid w:val="00E24AA6"/>
    <w:rsid w:val="00E253DF"/>
    <w:rsid w:val="00EB4CF2"/>
    <w:rsid w:val="00FA0FB8"/>
    <w:rsid w:val="00FC2B3E"/>
    <w:rsid w:val="00FD2D91"/>
    <w:rsid w:val="00FD7343"/>
    <w:rsid w:val="00FE234B"/>
    <w:rsid w:val="00FE3E33"/>
    <w:rsid w:val="00FF1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34069CB9"/>
  <w15:docId w15:val="{FC264101-AC51-4FDF-A273-8AFF73F39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A70"/>
    <w:rPr>
      <w:rFonts w:ascii="Times New Roman" w:eastAsia="Times New Roman" w:hAnsi="Times New Roman"/>
      <w:sz w:val="24"/>
      <w:szCs w:val="24"/>
    </w:rPr>
  </w:style>
  <w:style w:type="paragraph" w:styleId="Heading2">
    <w:name w:val="heading 2"/>
    <w:basedOn w:val="Normal"/>
    <w:next w:val="Normal"/>
    <w:link w:val="Heading2Char"/>
    <w:qFormat/>
    <w:rsid w:val="00DF0A70"/>
    <w:pPr>
      <w:keepNext/>
      <w:jc w:val="right"/>
      <w:outlineLvl w:val="1"/>
    </w:pPr>
    <w:rPr>
      <w:b/>
      <w:bCs/>
    </w:rPr>
  </w:style>
  <w:style w:type="paragraph" w:styleId="Heading3">
    <w:name w:val="heading 3"/>
    <w:basedOn w:val="Normal"/>
    <w:next w:val="Normal"/>
    <w:link w:val="Heading3Char"/>
    <w:uiPriority w:val="9"/>
    <w:semiHidden/>
    <w:unhideWhenUsed/>
    <w:qFormat/>
    <w:rsid w:val="00A022F0"/>
    <w:pPr>
      <w:keepNext/>
      <w:spacing w:before="240" w:after="60"/>
      <w:outlineLvl w:val="2"/>
    </w:pPr>
    <w:rPr>
      <w:rFonts w:ascii="Cambria" w:hAnsi="Cambria"/>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F0A70"/>
    <w:rPr>
      <w:color w:val="0000FF"/>
      <w:u w:val="single"/>
    </w:rPr>
  </w:style>
  <w:style w:type="paragraph" w:styleId="BalloonText">
    <w:name w:val="Balloon Text"/>
    <w:basedOn w:val="Normal"/>
    <w:link w:val="BalloonTextChar"/>
    <w:uiPriority w:val="99"/>
    <w:semiHidden/>
    <w:unhideWhenUsed/>
    <w:rsid w:val="00DF0A70"/>
    <w:rPr>
      <w:rFonts w:ascii="Tahoma" w:hAnsi="Tahoma" w:cs="Tahoma"/>
      <w:sz w:val="16"/>
      <w:szCs w:val="16"/>
    </w:rPr>
  </w:style>
  <w:style w:type="character" w:customStyle="1" w:styleId="BalloonTextChar">
    <w:name w:val="Balloon Text Char"/>
    <w:basedOn w:val="DefaultParagraphFont"/>
    <w:link w:val="BalloonText"/>
    <w:uiPriority w:val="99"/>
    <w:semiHidden/>
    <w:rsid w:val="00DF0A70"/>
    <w:rPr>
      <w:rFonts w:ascii="Tahoma" w:eastAsia="Times New Roman" w:hAnsi="Tahoma" w:cs="Tahoma"/>
      <w:sz w:val="16"/>
      <w:szCs w:val="16"/>
    </w:rPr>
  </w:style>
  <w:style w:type="character" w:customStyle="1" w:styleId="Heading2Char">
    <w:name w:val="Heading 2 Char"/>
    <w:basedOn w:val="DefaultParagraphFont"/>
    <w:link w:val="Heading2"/>
    <w:rsid w:val="00DF0A70"/>
    <w:rPr>
      <w:rFonts w:ascii="Times New Roman" w:eastAsia="Times New Roman" w:hAnsi="Times New Roman" w:cs="Times New Roman"/>
      <w:b/>
      <w:bCs/>
      <w:sz w:val="24"/>
      <w:szCs w:val="24"/>
    </w:rPr>
  </w:style>
  <w:style w:type="paragraph" w:styleId="BodyTextIndent">
    <w:name w:val="Body Text Indent"/>
    <w:basedOn w:val="Normal"/>
    <w:link w:val="BodyTextIndentChar"/>
    <w:rsid w:val="00FA0FB8"/>
    <w:pPr>
      <w:ind w:firstLine="720"/>
    </w:pPr>
  </w:style>
  <w:style w:type="character" w:customStyle="1" w:styleId="BodyTextIndentChar">
    <w:name w:val="Body Text Indent Char"/>
    <w:basedOn w:val="DefaultParagraphFont"/>
    <w:link w:val="BodyTextIndent"/>
    <w:rsid w:val="00FA0FB8"/>
    <w:rPr>
      <w:rFonts w:ascii="Times New Roman" w:eastAsia="Times New Roman" w:hAnsi="Times New Roman" w:cs="Times New Roman"/>
      <w:sz w:val="24"/>
      <w:szCs w:val="24"/>
    </w:rPr>
  </w:style>
  <w:style w:type="paragraph" w:styleId="Header">
    <w:name w:val="header"/>
    <w:basedOn w:val="Normal"/>
    <w:link w:val="HeaderChar"/>
    <w:unhideWhenUsed/>
    <w:rsid w:val="00FA0FB8"/>
    <w:pPr>
      <w:tabs>
        <w:tab w:val="center" w:pos="4680"/>
        <w:tab w:val="right" w:pos="9360"/>
      </w:tabs>
    </w:pPr>
  </w:style>
  <w:style w:type="character" w:customStyle="1" w:styleId="HeaderChar">
    <w:name w:val="Header Char"/>
    <w:basedOn w:val="DefaultParagraphFont"/>
    <w:link w:val="Header"/>
    <w:uiPriority w:val="99"/>
    <w:semiHidden/>
    <w:rsid w:val="00FA0FB8"/>
    <w:rPr>
      <w:rFonts w:ascii="Times New Roman" w:eastAsia="Times New Roman" w:hAnsi="Times New Roman" w:cs="Times New Roman"/>
      <w:sz w:val="24"/>
      <w:szCs w:val="24"/>
    </w:rPr>
  </w:style>
  <w:style w:type="paragraph" w:styleId="Footer">
    <w:name w:val="footer"/>
    <w:basedOn w:val="Normal"/>
    <w:link w:val="FooterChar"/>
    <w:unhideWhenUsed/>
    <w:rsid w:val="00FA0FB8"/>
    <w:pPr>
      <w:tabs>
        <w:tab w:val="center" w:pos="4680"/>
        <w:tab w:val="right" w:pos="9360"/>
      </w:tabs>
    </w:pPr>
  </w:style>
  <w:style w:type="character" w:customStyle="1" w:styleId="FooterChar">
    <w:name w:val="Footer Char"/>
    <w:basedOn w:val="DefaultParagraphFont"/>
    <w:link w:val="Footer"/>
    <w:rsid w:val="00FA0FB8"/>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022F0"/>
    <w:rPr>
      <w:rFonts w:ascii="Cambria" w:eastAsia="Times New Roman" w:hAnsi="Cambria" w:cs="Times New Roman"/>
      <w:b/>
      <w:bCs/>
      <w:sz w:val="26"/>
      <w:szCs w:val="26"/>
    </w:rPr>
  </w:style>
  <w:style w:type="table" w:styleId="TableGrid">
    <w:name w:val="Table Grid"/>
    <w:basedOn w:val="TableNormal"/>
    <w:uiPriority w:val="59"/>
    <w:rsid w:val="00B929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304F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83639">
      <w:bodyDiv w:val="1"/>
      <w:marLeft w:val="0"/>
      <w:marRight w:val="0"/>
      <w:marTop w:val="0"/>
      <w:marBottom w:val="0"/>
      <w:divBdr>
        <w:top w:val="none" w:sz="0" w:space="0" w:color="auto"/>
        <w:left w:val="none" w:sz="0" w:space="0" w:color="auto"/>
        <w:bottom w:val="none" w:sz="0" w:space="0" w:color="auto"/>
        <w:right w:val="none" w:sz="0" w:space="0" w:color="auto"/>
      </w:divBdr>
    </w:div>
    <w:div w:id="1183473363">
      <w:bodyDiv w:val="1"/>
      <w:marLeft w:val="0"/>
      <w:marRight w:val="0"/>
      <w:marTop w:val="0"/>
      <w:marBottom w:val="0"/>
      <w:divBdr>
        <w:top w:val="none" w:sz="0" w:space="0" w:color="auto"/>
        <w:left w:val="none" w:sz="0" w:space="0" w:color="auto"/>
        <w:bottom w:val="none" w:sz="0" w:space="0" w:color="auto"/>
        <w:right w:val="none" w:sz="0" w:space="0" w:color="auto"/>
      </w:divBdr>
    </w:div>
    <w:div w:id="197744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screwconveyor.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SCC%20FRONT%20END\30KUn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45F17-6489-4BBC-B9FB-31354AE42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30KUnit</Template>
  <TotalTime>1465</TotalTime>
  <Pages>6</Pages>
  <Words>2590</Words>
  <Characters>14765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17321</CharactersWithSpaces>
  <SharedDoc>false</SharedDoc>
  <HLinks>
    <vt:vector size="6" baseType="variant">
      <vt:variant>
        <vt:i4>4259856</vt:i4>
      </vt:variant>
      <vt:variant>
        <vt:i4>0</vt:i4>
      </vt:variant>
      <vt:variant>
        <vt:i4>0</vt:i4>
      </vt:variant>
      <vt:variant>
        <vt:i4>5</vt:i4>
      </vt:variant>
      <vt:variant>
        <vt:lpwstr>http://www.screwconveyor.com/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Sales14</dc:creator>
  <cp:lastModifiedBy>Sales14</cp:lastModifiedBy>
  <cp:revision>6</cp:revision>
  <cp:lastPrinted>2026-09-21T15:38:00Z</cp:lastPrinted>
  <dcterms:created xsi:type="dcterms:W3CDTF">2026-09-21T15:35:00Z</dcterms:created>
  <dcterms:modified xsi:type="dcterms:W3CDTF">2026-09-22T16:00:00Z</dcterms:modified>
</cp:coreProperties>
</file>